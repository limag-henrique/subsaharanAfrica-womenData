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068A" w14:textId="77777777" w:rsidR="001F4031" w:rsidRPr="00093B05" w:rsidRDefault="001F4031">
      <w:pPr>
        <w:jc w:val="both"/>
        <w:rPr>
          <w:sz w:val="22"/>
          <w:lang w:val="en-US"/>
        </w:rPr>
      </w:pPr>
    </w:p>
    <w:p w14:paraId="317C8558" w14:textId="77777777" w:rsidR="001F4031" w:rsidRPr="00093B05" w:rsidRDefault="001F4031">
      <w:pPr>
        <w:pStyle w:val="Heading6"/>
        <w:rPr>
          <w:sz w:val="22"/>
          <w:lang w:val="en-US"/>
        </w:rPr>
      </w:pPr>
      <w:r w:rsidRPr="00093B05">
        <w:rPr>
          <w:sz w:val="22"/>
          <w:lang w:val="en-US"/>
        </w:rPr>
        <w:t>INDIVIDUAL   RECODE   DOCUMENTATION</w:t>
      </w:r>
    </w:p>
    <w:p w14:paraId="11145711" w14:textId="77777777" w:rsidR="001F4031" w:rsidRPr="00093B05" w:rsidRDefault="001F4031">
      <w:pPr>
        <w:jc w:val="both"/>
        <w:rPr>
          <w:sz w:val="22"/>
          <w:lang w:val="en-US"/>
        </w:rPr>
      </w:pPr>
    </w:p>
    <w:p w14:paraId="545CCF56" w14:textId="655B14A5" w:rsidR="001F4031" w:rsidRPr="00093B05" w:rsidRDefault="00973C2E" w:rsidP="006A3902">
      <w:pPr>
        <w:pStyle w:val="Heading7"/>
        <w:rPr>
          <w:sz w:val="22"/>
          <w:lang w:val="en-US"/>
        </w:rPr>
      </w:pPr>
      <w:r>
        <w:rPr>
          <w:sz w:val="22"/>
          <w:lang w:val="en-US"/>
        </w:rPr>
        <w:t>Burkina Faso</w:t>
      </w:r>
      <w:r w:rsidR="001F4031" w:rsidRPr="00093B05">
        <w:rPr>
          <w:sz w:val="22"/>
          <w:lang w:val="en-US"/>
        </w:rPr>
        <w:t xml:space="preserve"> (</w:t>
      </w:r>
      <w:r w:rsidR="00401945">
        <w:rPr>
          <w:sz w:val="22"/>
          <w:lang w:val="en-US"/>
        </w:rPr>
        <w:t>DHS-</w:t>
      </w:r>
      <w:r w:rsidR="0078252D">
        <w:rPr>
          <w:sz w:val="22"/>
          <w:lang w:val="en-US"/>
        </w:rPr>
        <w:t>V</w:t>
      </w:r>
      <w:r w:rsidR="00C570CE">
        <w:rPr>
          <w:sz w:val="22"/>
          <w:lang w:val="en-US"/>
        </w:rPr>
        <w:t>I</w:t>
      </w:r>
      <w:r w:rsidR="00354721">
        <w:rPr>
          <w:sz w:val="22"/>
          <w:lang w:val="en-US"/>
        </w:rPr>
        <w:t>I</w:t>
      </w:r>
      <w:r w:rsidR="006A3902">
        <w:rPr>
          <w:sz w:val="22"/>
          <w:lang w:val="en-US"/>
        </w:rPr>
        <w:t>I</w:t>
      </w:r>
      <w:r w:rsidR="001F4031" w:rsidRPr="00093B05">
        <w:rPr>
          <w:sz w:val="22"/>
          <w:lang w:val="en-US"/>
        </w:rPr>
        <w:t>)</w:t>
      </w:r>
      <w:r w:rsidR="00002F6F" w:rsidRPr="00093B05">
        <w:rPr>
          <w:sz w:val="22"/>
          <w:lang w:val="en-US"/>
        </w:rPr>
        <w:tab/>
      </w:r>
      <w:r w:rsidR="00002F6F" w:rsidRPr="00093B05">
        <w:rPr>
          <w:sz w:val="22"/>
          <w:lang w:val="en-US"/>
        </w:rPr>
        <w:tab/>
      </w:r>
      <w:r w:rsidR="0078252D">
        <w:rPr>
          <w:sz w:val="22"/>
          <w:lang w:val="en-US"/>
        </w:rPr>
        <w:tab/>
      </w:r>
      <w:r w:rsidR="00002F6F" w:rsidRPr="00093B05">
        <w:rPr>
          <w:sz w:val="22"/>
          <w:lang w:val="en-US"/>
        </w:rPr>
        <w:t xml:space="preserve">Version 1 Doc 01        </w:t>
      </w:r>
      <w:r w:rsidR="00002F6F" w:rsidRPr="00093B05">
        <w:rPr>
          <w:sz w:val="22"/>
          <w:lang w:val="en-US"/>
        </w:rPr>
        <w:tab/>
      </w:r>
      <w:r w:rsidR="00002F6F" w:rsidRPr="00093B05">
        <w:rPr>
          <w:sz w:val="22"/>
          <w:lang w:val="en-US"/>
        </w:rPr>
        <w:tab/>
      </w:r>
      <w:r w:rsidR="0078252D">
        <w:rPr>
          <w:sz w:val="22"/>
          <w:lang w:val="en-US"/>
        </w:rPr>
        <w:tab/>
      </w:r>
      <w:r w:rsidR="0078252D">
        <w:rPr>
          <w:sz w:val="22"/>
          <w:lang w:val="en-US"/>
        </w:rPr>
        <w:tab/>
      </w:r>
      <w:r w:rsidR="002F3041">
        <w:rPr>
          <w:sz w:val="22"/>
          <w:lang w:val="en-US"/>
        </w:rPr>
        <w:t>BF</w:t>
      </w:r>
      <w:r w:rsidR="00AE2C03">
        <w:rPr>
          <w:sz w:val="22"/>
          <w:lang w:val="en-US"/>
        </w:rPr>
        <w:t>8</w:t>
      </w:r>
    </w:p>
    <w:p w14:paraId="078AFDDF" w14:textId="77777777" w:rsidR="001F4031" w:rsidRPr="00093B05" w:rsidRDefault="001F4031">
      <w:pPr>
        <w:jc w:val="both"/>
        <w:rPr>
          <w:sz w:val="22"/>
          <w:lang w:val="en-US"/>
        </w:rPr>
      </w:pPr>
    </w:p>
    <w:p w14:paraId="7A3A0F80" w14:textId="77777777" w:rsidR="001F4031" w:rsidRPr="00093B05" w:rsidRDefault="001F4031">
      <w:pPr>
        <w:jc w:val="both"/>
        <w:rPr>
          <w:sz w:val="22"/>
          <w:lang w:val="en-US"/>
        </w:rPr>
      </w:pPr>
    </w:p>
    <w:p w14:paraId="2071AA3F" w14:textId="770A3C9F" w:rsidR="001F4031" w:rsidRPr="00093B05" w:rsidRDefault="001F4031" w:rsidP="006A3902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Name of Survey</w:t>
      </w:r>
      <w:r w:rsidRPr="00093B05">
        <w:rPr>
          <w:sz w:val="22"/>
          <w:lang w:val="en-US"/>
        </w:rPr>
        <w:t xml:space="preserve">      </w:t>
      </w:r>
      <w:r w:rsidRPr="00093B05">
        <w:rPr>
          <w:sz w:val="22"/>
          <w:lang w:val="en-US"/>
        </w:rPr>
        <w:tab/>
      </w:r>
      <w:r w:rsidR="002F3041">
        <w:rPr>
          <w:sz w:val="22"/>
          <w:lang w:val="en-US"/>
        </w:rPr>
        <w:t>Burkina Faso</w:t>
      </w:r>
      <w:r w:rsidRPr="00093B05">
        <w:rPr>
          <w:sz w:val="22"/>
          <w:lang w:val="en-US"/>
        </w:rPr>
        <w:t xml:space="preserve"> Demographic and Health Survey </w:t>
      </w:r>
      <w:r w:rsidR="00D70C02">
        <w:rPr>
          <w:sz w:val="22"/>
          <w:lang w:val="en-US"/>
        </w:rPr>
        <w:t>202</w:t>
      </w:r>
      <w:r w:rsidR="002F3041">
        <w:rPr>
          <w:sz w:val="22"/>
          <w:lang w:val="en-US"/>
        </w:rPr>
        <w:t>1</w:t>
      </w:r>
      <w:r w:rsidR="00D70C02">
        <w:rPr>
          <w:sz w:val="22"/>
          <w:lang w:val="en-US"/>
        </w:rPr>
        <w:t xml:space="preserve"> (</w:t>
      </w:r>
      <w:r w:rsidR="002F3041">
        <w:rPr>
          <w:sz w:val="22"/>
          <w:lang w:val="en-US"/>
        </w:rPr>
        <w:t>BF</w:t>
      </w:r>
      <w:r w:rsidR="00D70C02">
        <w:rPr>
          <w:sz w:val="22"/>
          <w:lang w:val="en-US"/>
        </w:rPr>
        <w:t>DHS 202</w:t>
      </w:r>
      <w:r w:rsidR="002F3041">
        <w:rPr>
          <w:sz w:val="22"/>
          <w:lang w:val="en-US"/>
        </w:rPr>
        <w:t>1</w:t>
      </w:r>
      <w:r w:rsidR="00D70C02">
        <w:rPr>
          <w:sz w:val="22"/>
          <w:lang w:val="en-US"/>
        </w:rPr>
        <w:t>)</w:t>
      </w:r>
    </w:p>
    <w:p w14:paraId="439CF965" w14:textId="77777777" w:rsidR="001F4031" w:rsidRPr="00093B05" w:rsidRDefault="001F4031">
      <w:pPr>
        <w:jc w:val="both"/>
        <w:rPr>
          <w:sz w:val="22"/>
          <w:lang w:val="en-US"/>
        </w:rPr>
      </w:pPr>
    </w:p>
    <w:p w14:paraId="78186E9B" w14:textId="619973C7" w:rsidR="001F4031" w:rsidRPr="002A0872" w:rsidRDefault="001F4031">
      <w:pPr>
        <w:pStyle w:val="BodyTextIndent2"/>
        <w:ind w:left="2160" w:hanging="2160"/>
        <w:rPr>
          <w:sz w:val="22"/>
          <w:lang w:val="fr-FR"/>
        </w:rPr>
      </w:pPr>
      <w:proofErr w:type="spellStart"/>
      <w:r w:rsidRPr="002A0872">
        <w:rPr>
          <w:b/>
          <w:bCs/>
          <w:sz w:val="22"/>
          <w:lang w:val="fr-FR"/>
        </w:rPr>
        <w:t>Executing</w:t>
      </w:r>
      <w:proofErr w:type="spellEnd"/>
      <w:r w:rsidRPr="002A0872">
        <w:rPr>
          <w:b/>
          <w:bCs/>
          <w:sz w:val="22"/>
          <w:lang w:val="fr-FR"/>
        </w:rPr>
        <w:t xml:space="preserve"> Agency</w:t>
      </w:r>
      <w:r w:rsidRPr="002A0872">
        <w:rPr>
          <w:sz w:val="22"/>
          <w:lang w:val="fr-FR"/>
        </w:rPr>
        <w:tab/>
      </w:r>
      <w:r w:rsidR="002F3041" w:rsidRPr="002A0872">
        <w:rPr>
          <w:sz w:val="22"/>
          <w:lang w:val="fr-FR"/>
        </w:rPr>
        <w:t>Institut National de la Statistique et de la Démographie</w:t>
      </w:r>
      <w:r w:rsidR="00D70C02" w:rsidRPr="002A0872">
        <w:rPr>
          <w:sz w:val="22"/>
          <w:lang w:val="fr-FR"/>
        </w:rPr>
        <w:t xml:space="preserve"> (</w:t>
      </w:r>
      <w:r w:rsidR="0056020F" w:rsidRPr="002A0872">
        <w:rPr>
          <w:sz w:val="22"/>
          <w:lang w:val="fr-FR"/>
        </w:rPr>
        <w:t>INSD</w:t>
      </w:r>
      <w:r w:rsidR="00D70C02" w:rsidRPr="002A0872">
        <w:rPr>
          <w:sz w:val="22"/>
          <w:lang w:val="fr-FR"/>
        </w:rPr>
        <w:t>)</w:t>
      </w:r>
    </w:p>
    <w:p w14:paraId="5C58251F" w14:textId="77777777" w:rsidR="001F4031" w:rsidRPr="002A0872" w:rsidRDefault="001F4031">
      <w:pPr>
        <w:pStyle w:val="BodyTextIndent2"/>
        <w:ind w:left="2160" w:hanging="2160"/>
        <w:rPr>
          <w:sz w:val="22"/>
          <w:lang w:val="fr-FR"/>
        </w:rPr>
      </w:pPr>
    </w:p>
    <w:p w14:paraId="3C94F6FF" w14:textId="072F1485" w:rsidR="001F4031" w:rsidRPr="00093B05" w:rsidRDefault="001F4031" w:rsidP="006A3902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Year of fieldwork</w:t>
      </w:r>
      <w:r w:rsidRPr="00093B05">
        <w:rPr>
          <w:sz w:val="22"/>
          <w:lang w:val="en-US"/>
        </w:rPr>
        <w:tab/>
      </w:r>
      <w:r w:rsidR="00C570CE">
        <w:rPr>
          <w:sz w:val="22"/>
          <w:lang w:val="en-US"/>
        </w:rPr>
        <w:t>20</w:t>
      </w:r>
      <w:r w:rsidR="00D70C02">
        <w:rPr>
          <w:sz w:val="22"/>
          <w:lang w:val="en-US"/>
        </w:rPr>
        <w:t>2</w:t>
      </w:r>
      <w:r w:rsidR="0056020F">
        <w:rPr>
          <w:sz w:val="22"/>
          <w:lang w:val="en-US"/>
        </w:rPr>
        <w:t>1</w:t>
      </w:r>
    </w:p>
    <w:p w14:paraId="39D45B38" w14:textId="77777777" w:rsidR="001F4031" w:rsidRPr="00093B05" w:rsidRDefault="001F4031">
      <w:pPr>
        <w:rPr>
          <w:sz w:val="22"/>
          <w:lang w:val="en-US"/>
        </w:rPr>
      </w:pPr>
    </w:p>
    <w:p w14:paraId="22BC513B" w14:textId="77777777" w:rsidR="001F4031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Universe</w:t>
      </w:r>
      <w:r w:rsidRPr="00093B05">
        <w:rPr>
          <w:sz w:val="22"/>
          <w:lang w:val="en-US"/>
        </w:rPr>
        <w:t xml:space="preserve">          </w:t>
      </w:r>
      <w:r w:rsidRPr="00093B05">
        <w:rPr>
          <w:sz w:val="22"/>
          <w:lang w:val="en-US"/>
        </w:rPr>
        <w:tab/>
      </w:r>
      <w:r w:rsidR="00D70C02">
        <w:rPr>
          <w:sz w:val="22"/>
          <w:lang w:val="en-US"/>
        </w:rPr>
        <w:t>W</w:t>
      </w:r>
      <w:r w:rsidRPr="00093B05">
        <w:rPr>
          <w:sz w:val="22"/>
          <w:lang w:val="en-US"/>
        </w:rPr>
        <w:t>omen (</w:t>
      </w:r>
      <w:proofErr w:type="spellStart"/>
      <w:r w:rsidRPr="00093B05">
        <w:rPr>
          <w:sz w:val="22"/>
          <w:lang w:val="en-US"/>
        </w:rPr>
        <w:t>defacto</w:t>
      </w:r>
      <w:proofErr w:type="spellEnd"/>
      <w:r w:rsidRPr="00093B05">
        <w:rPr>
          <w:sz w:val="22"/>
          <w:lang w:val="en-US"/>
        </w:rPr>
        <w:t>) 15-49</w:t>
      </w:r>
    </w:p>
    <w:p w14:paraId="2D850EC4" w14:textId="1EB00D56" w:rsidR="00C570CE" w:rsidRPr="00C570CE" w:rsidRDefault="00C570CE">
      <w:pPr>
        <w:pStyle w:val="BodyTextIndent2"/>
        <w:ind w:left="2160" w:hanging="2160"/>
        <w:rPr>
          <w:sz w:val="22"/>
          <w:lang w:val="en-US"/>
        </w:rPr>
      </w:pPr>
      <w:r>
        <w:rPr>
          <w:b/>
          <w:bCs/>
          <w:sz w:val="22"/>
          <w:lang w:val="en-US"/>
        </w:rPr>
        <w:tab/>
      </w:r>
      <w:r>
        <w:rPr>
          <w:bCs/>
          <w:sz w:val="22"/>
          <w:lang w:val="en-US"/>
        </w:rPr>
        <w:t>Men (de facto) 15-59</w:t>
      </w:r>
      <w:r w:rsidR="00A17B1E">
        <w:rPr>
          <w:bCs/>
          <w:sz w:val="22"/>
          <w:lang w:val="en-US"/>
        </w:rPr>
        <w:t xml:space="preserve"> </w:t>
      </w:r>
      <w:r w:rsidR="00A17B1E" w:rsidRPr="003F63F8">
        <w:rPr>
          <w:rFonts w:eastAsia="Calibri"/>
          <w:szCs w:val="24"/>
        </w:rPr>
        <w:t xml:space="preserve">in </w:t>
      </w:r>
      <w:proofErr w:type="spellStart"/>
      <w:r w:rsidR="00A17B1E" w:rsidRPr="003F63F8">
        <w:rPr>
          <w:rFonts w:eastAsia="Calibri"/>
          <w:szCs w:val="24"/>
        </w:rPr>
        <w:t>households</w:t>
      </w:r>
      <w:proofErr w:type="spellEnd"/>
      <w:r w:rsidR="00A17B1E" w:rsidRPr="003F63F8">
        <w:rPr>
          <w:rFonts w:eastAsia="Calibri"/>
          <w:szCs w:val="24"/>
        </w:rPr>
        <w:t xml:space="preserve"> </w:t>
      </w:r>
      <w:proofErr w:type="spellStart"/>
      <w:r w:rsidR="00A17B1E" w:rsidRPr="003F63F8">
        <w:rPr>
          <w:rFonts w:eastAsia="Calibri"/>
          <w:szCs w:val="24"/>
        </w:rPr>
        <w:t>selected</w:t>
      </w:r>
      <w:proofErr w:type="spellEnd"/>
      <w:r w:rsidR="00A17B1E" w:rsidRPr="003F63F8">
        <w:rPr>
          <w:rFonts w:eastAsia="Calibri"/>
          <w:szCs w:val="24"/>
        </w:rPr>
        <w:t xml:space="preserve"> </w:t>
      </w:r>
      <w:proofErr w:type="spellStart"/>
      <w:r w:rsidR="00A17B1E" w:rsidRPr="003F63F8">
        <w:rPr>
          <w:rFonts w:eastAsia="Calibri"/>
          <w:szCs w:val="24"/>
        </w:rPr>
        <w:t>for</w:t>
      </w:r>
      <w:proofErr w:type="spellEnd"/>
      <w:r w:rsidR="00A17B1E" w:rsidRPr="003F63F8">
        <w:rPr>
          <w:rFonts w:eastAsia="Calibri"/>
          <w:szCs w:val="24"/>
        </w:rPr>
        <w:t xml:space="preserve"> male </w:t>
      </w:r>
      <w:proofErr w:type="spellStart"/>
      <w:proofErr w:type="gramStart"/>
      <w:r w:rsidR="00A17B1E" w:rsidRPr="003F63F8">
        <w:rPr>
          <w:rFonts w:eastAsia="Calibri"/>
          <w:szCs w:val="24"/>
        </w:rPr>
        <w:t>survey</w:t>
      </w:r>
      <w:proofErr w:type="spellEnd"/>
      <w:proofErr w:type="gramEnd"/>
    </w:p>
    <w:p w14:paraId="64942FDF" w14:textId="77777777" w:rsidR="001F4031" w:rsidRPr="00093B05" w:rsidRDefault="001F4031">
      <w:pPr>
        <w:rPr>
          <w:sz w:val="22"/>
          <w:lang w:val="en-US"/>
        </w:rPr>
      </w:pPr>
    </w:p>
    <w:p w14:paraId="23FD6078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Coverage</w:t>
      </w:r>
      <w:r w:rsidRPr="00093B05">
        <w:rPr>
          <w:sz w:val="22"/>
          <w:lang w:val="en-US"/>
        </w:rPr>
        <w:t xml:space="preserve">            </w:t>
      </w:r>
      <w:r w:rsidRPr="00093B05">
        <w:rPr>
          <w:sz w:val="22"/>
          <w:lang w:val="en-US"/>
        </w:rPr>
        <w:tab/>
        <w:t>National, 100%</w:t>
      </w:r>
    </w:p>
    <w:p w14:paraId="4A6AA8FF" w14:textId="77777777" w:rsidR="001F4031" w:rsidRPr="00093B05" w:rsidRDefault="001F4031">
      <w:pPr>
        <w:rPr>
          <w:sz w:val="22"/>
          <w:lang w:val="en-US"/>
        </w:rPr>
      </w:pPr>
    </w:p>
    <w:tbl>
      <w:tblPr>
        <w:tblW w:w="968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1660"/>
        <w:gridCol w:w="1580"/>
        <w:gridCol w:w="4520"/>
      </w:tblGrid>
      <w:tr w:rsidR="000C5A1A" w:rsidRPr="000C5A1A" w14:paraId="719327D3" w14:textId="77777777" w:rsidTr="000C5A1A">
        <w:trPr>
          <w:trHeight w:val="3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E701" w14:textId="24A9E070" w:rsidR="000C5A1A" w:rsidRPr="000C5A1A" w:rsidRDefault="001F4031" w:rsidP="000C5A1A">
            <w:pPr>
              <w:rPr>
                <w:sz w:val="24"/>
                <w:szCs w:val="24"/>
                <w:lang w:val="en-US"/>
              </w:rPr>
            </w:pPr>
            <w:r w:rsidRPr="00093B05">
              <w:rPr>
                <w:b/>
                <w:bCs/>
                <w:sz w:val="22"/>
                <w:lang w:val="en-US"/>
              </w:rPr>
              <w:t xml:space="preserve">Size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F1516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8D36C" w14:textId="77777777" w:rsidR="000C5A1A" w:rsidRPr="000C5A1A" w:rsidRDefault="000C5A1A" w:rsidP="000C5A1A">
            <w:pP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b/>
                <w:bCs/>
                <w:color w:val="000000"/>
                <w:sz w:val="22"/>
                <w:szCs w:val="22"/>
                <w:lang w:val="en-US"/>
              </w:rPr>
              <w:t>Unweighted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39554" w14:textId="77777777" w:rsidR="000C5A1A" w:rsidRPr="000C5A1A" w:rsidRDefault="000C5A1A" w:rsidP="000C5A1A">
            <w:pP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b/>
                <w:bCs/>
                <w:color w:val="000000"/>
                <w:sz w:val="22"/>
                <w:szCs w:val="22"/>
                <w:lang w:val="en-US"/>
              </w:rPr>
              <w:t>Weighted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468BE" w14:textId="77777777" w:rsidR="000C5A1A" w:rsidRPr="000C5A1A" w:rsidRDefault="000C5A1A" w:rsidP="000C5A1A">
            <w:pP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b/>
                <w:bCs/>
                <w:color w:val="000000"/>
                <w:sz w:val="22"/>
                <w:szCs w:val="22"/>
                <w:lang w:val="en-US"/>
              </w:rPr>
              <w:t>Dataset Type</w:t>
            </w:r>
          </w:p>
        </w:tc>
      </w:tr>
      <w:tr w:rsidR="000C5A1A" w:rsidRPr="000C5A1A" w14:paraId="6A08BDD9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BAB96" w14:textId="77777777" w:rsidR="000C5A1A" w:rsidRPr="000C5A1A" w:rsidRDefault="000C5A1A" w:rsidP="000C5A1A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5C8D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57CDE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13251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41CFF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13251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9665C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Household [HR]</w:t>
            </w:r>
          </w:p>
        </w:tc>
      </w:tr>
      <w:tr w:rsidR="000C5A1A" w:rsidRPr="000C5A1A" w14:paraId="49B29BD5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81348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8AF1C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2AC0D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17659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F3156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17659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47613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Individual Women [IR]</w:t>
            </w:r>
          </w:p>
        </w:tc>
      </w:tr>
      <w:tr w:rsidR="000C5A1A" w:rsidRPr="000C5A1A" w14:paraId="3692A1A9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1078E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BAFDE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6DD52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7720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56E6D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7720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A2B0F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Men [MR]</w:t>
            </w:r>
          </w:p>
        </w:tc>
      </w:tr>
      <w:tr w:rsidR="000C5A1A" w:rsidRPr="000C5A1A" w14:paraId="39DD58B3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A79D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AF5FE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C07CE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48745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477AE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48230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FFBD8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Birth History [BR]</w:t>
            </w:r>
          </w:p>
        </w:tc>
      </w:tr>
      <w:tr w:rsidR="000C5A1A" w:rsidRPr="000C5A1A" w14:paraId="6B8D7D52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A397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0CC84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2DD1E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4697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9705C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4701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5690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Couples [CR]</w:t>
            </w:r>
          </w:p>
        </w:tc>
      </w:tr>
      <w:tr w:rsidR="000C5A1A" w:rsidRPr="000C5A1A" w14:paraId="55C33F09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96AB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9FCE7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82181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12343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A27CE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12310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5F0CA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Kids under 5 [KR]</w:t>
            </w:r>
          </w:p>
        </w:tc>
      </w:tr>
      <w:tr w:rsidR="000C5A1A" w:rsidRPr="000C5A1A" w14:paraId="775EF399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62B50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87D40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9A3EA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83949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23387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83111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FB4FB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Household Members [PR]</w:t>
            </w:r>
          </w:p>
        </w:tc>
      </w:tr>
      <w:tr w:rsidR="000C5A1A" w:rsidRPr="000C5A1A" w14:paraId="79C698C4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41C83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67EAA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63EFD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51592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B33B9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51074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0272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Pregnancy History [GR]</w:t>
            </w:r>
          </w:p>
        </w:tc>
      </w:tr>
      <w:tr w:rsidR="000C5A1A" w:rsidRPr="000C5A1A" w14:paraId="7BEFEC59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F90BC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06E1C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D2501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7569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1625F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7520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832B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 xml:space="preserve">Pregnancy and Postnatal Care (last 3 </w:t>
            </w:r>
            <w:proofErr w:type="spellStart"/>
            <w:r w:rsidRPr="000C5A1A">
              <w:rPr>
                <w:color w:val="000000"/>
                <w:sz w:val="22"/>
                <w:szCs w:val="22"/>
                <w:lang w:val="en-US"/>
              </w:rPr>
              <w:t>yrs</w:t>
            </w:r>
            <w:proofErr w:type="spellEnd"/>
            <w:r w:rsidRPr="000C5A1A">
              <w:rPr>
                <w:color w:val="000000"/>
                <w:sz w:val="22"/>
                <w:szCs w:val="22"/>
                <w:lang w:val="en-US"/>
              </w:rPr>
              <w:t>) [NR]</w:t>
            </w:r>
          </w:p>
        </w:tc>
      </w:tr>
      <w:tr w:rsidR="000C5A1A" w:rsidRPr="000C5A1A" w14:paraId="6182C8E5" w14:textId="77777777" w:rsidTr="000C5A1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B0978" w14:textId="77777777" w:rsidR="000C5A1A" w:rsidRPr="000C5A1A" w:rsidRDefault="000C5A1A" w:rsidP="000C5A1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7133D" w14:textId="77777777" w:rsidR="000C5A1A" w:rsidRPr="000C5A1A" w:rsidRDefault="000C5A1A" w:rsidP="000C5A1A">
            <w:pPr>
              <w:rPr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9F26A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86492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58B86" w14:textId="77777777" w:rsidR="000C5A1A" w:rsidRPr="000C5A1A" w:rsidRDefault="000C5A1A" w:rsidP="000C5A1A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86175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6644E" w14:textId="77777777" w:rsidR="000C5A1A" w:rsidRPr="000C5A1A" w:rsidRDefault="000C5A1A" w:rsidP="000C5A1A">
            <w:pPr>
              <w:rPr>
                <w:color w:val="000000"/>
                <w:sz w:val="22"/>
                <w:szCs w:val="22"/>
                <w:lang w:val="en-US"/>
              </w:rPr>
            </w:pPr>
            <w:r w:rsidRPr="000C5A1A">
              <w:rPr>
                <w:color w:val="000000"/>
                <w:sz w:val="22"/>
                <w:szCs w:val="22"/>
                <w:lang w:val="en-US"/>
              </w:rPr>
              <w:t>Sibling History [SR]</w:t>
            </w:r>
          </w:p>
        </w:tc>
      </w:tr>
    </w:tbl>
    <w:p w14:paraId="1BCC7831" w14:textId="3BC3915E" w:rsidR="001F4031" w:rsidRPr="00093B05" w:rsidRDefault="001F4031" w:rsidP="000C5A1A">
      <w:pPr>
        <w:rPr>
          <w:sz w:val="22"/>
          <w:lang w:val="en-US"/>
        </w:rPr>
      </w:pPr>
      <w:r w:rsidRPr="00093B05">
        <w:rPr>
          <w:sz w:val="22"/>
          <w:lang w:val="en-US"/>
        </w:rPr>
        <w:tab/>
      </w:r>
    </w:p>
    <w:p w14:paraId="0E2BA6A7" w14:textId="40CE7328" w:rsidR="001F4031" w:rsidRPr="00093B05" w:rsidRDefault="001F4031" w:rsidP="00002F6F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Weights</w:t>
      </w:r>
      <w:r w:rsidRPr="00093B05">
        <w:rPr>
          <w:sz w:val="22"/>
          <w:lang w:val="en-US"/>
        </w:rPr>
        <w:t xml:space="preserve">                 </w:t>
      </w:r>
      <w:r w:rsidRPr="00093B05">
        <w:rPr>
          <w:sz w:val="22"/>
          <w:lang w:val="en-US"/>
        </w:rPr>
        <w:tab/>
        <w:t xml:space="preserve">Weighted by cluster:  separate weights for households, women, </w:t>
      </w:r>
      <w:r w:rsidR="00C570CE">
        <w:rPr>
          <w:sz w:val="22"/>
          <w:lang w:val="en-US"/>
        </w:rPr>
        <w:t xml:space="preserve">men, </w:t>
      </w:r>
      <w:r w:rsidR="00002F6F" w:rsidRPr="00093B05">
        <w:rPr>
          <w:sz w:val="22"/>
          <w:lang w:val="en-US"/>
        </w:rPr>
        <w:t>domestic violence</w:t>
      </w:r>
      <w:r w:rsidR="00BC47D8">
        <w:rPr>
          <w:sz w:val="22"/>
          <w:lang w:val="en-US"/>
        </w:rPr>
        <w:t>, child labor and discipline</w:t>
      </w:r>
      <w:r w:rsidRPr="00D41900">
        <w:rPr>
          <w:outline/>
          <w:shadow/>
          <w:emboss/>
          <w:imprint/>
          <w:vanish/>
          <w:sz w:val="16"/>
          <w:lang w:val="en-US"/>
        </w:rPr>
        <w:t>.</w:t>
      </w:r>
    </w:p>
    <w:p w14:paraId="3BA506A5" w14:textId="77777777" w:rsidR="001F4031" w:rsidRPr="00093B05" w:rsidRDefault="001F4031">
      <w:pPr>
        <w:rPr>
          <w:sz w:val="22"/>
          <w:lang w:val="en-US"/>
        </w:rPr>
      </w:pPr>
    </w:p>
    <w:p w14:paraId="44FCC7B3" w14:textId="7BDC4EAB" w:rsidR="001F4031" w:rsidRPr="00C570CE" w:rsidRDefault="001F4031" w:rsidP="00002F6F">
      <w:pPr>
        <w:pStyle w:val="BodyTextIndent2"/>
        <w:ind w:left="2160" w:hanging="2160"/>
        <w:rPr>
          <w:sz w:val="22"/>
          <w:lang w:val="en-US"/>
        </w:rPr>
      </w:pPr>
      <w:r w:rsidRPr="00C570CE">
        <w:rPr>
          <w:b/>
          <w:bCs/>
          <w:sz w:val="22"/>
          <w:lang w:val="en-US"/>
        </w:rPr>
        <w:t>Contents</w:t>
      </w:r>
      <w:r w:rsidR="00002F6F" w:rsidRPr="00C570CE">
        <w:rPr>
          <w:sz w:val="22"/>
          <w:lang w:val="en-US"/>
        </w:rPr>
        <w:t xml:space="preserve">             </w:t>
      </w:r>
      <w:r w:rsidR="00002F6F" w:rsidRPr="00C570CE">
        <w:rPr>
          <w:sz w:val="22"/>
          <w:lang w:val="en-US"/>
        </w:rPr>
        <w:tab/>
        <w:t>DHS</w:t>
      </w:r>
      <w:r w:rsidR="002A2A62" w:rsidRPr="00C570CE">
        <w:rPr>
          <w:sz w:val="22"/>
          <w:lang w:val="en-US"/>
        </w:rPr>
        <w:t xml:space="preserve"> </w:t>
      </w:r>
      <w:r w:rsidRPr="00C570CE">
        <w:rPr>
          <w:sz w:val="22"/>
          <w:lang w:val="en-US"/>
        </w:rPr>
        <w:t>V</w:t>
      </w:r>
      <w:r w:rsidR="00AE2C03">
        <w:rPr>
          <w:sz w:val="22"/>
          <w:lang w:val="en-US"/>
        </w:rPr>
        <w:t>I</w:t>
      </w:r>
      <w:r w:rsidR="00C570CE" w:rsidRPr="00C570CE">
        <w:rPr>
          <w:sz w:val="22"/>
          <w:lang w:val="en-US"/>
        </w:rPr>
        <w:t>II</w:t>
      </w:r>
      <w:r w:rsidRPr="00C570CE">
        <w:rPr>
          <w:sz w:val="22"/>
          <w:lang w:val="en-US"/>
        </w:rPr>
        <w:t xml:space="preserve"> </w:t>
      </w:r>
      <w:r w:rsidR="00002F6F" w:rsidRPr="00C570CE">
        <w:rPr>
          <w:sz w:val="22"/>
          <w:lang w:val="en-US"/>
        </w:rPr>
        <w:t xml:space="preserve">Core questionnaire </w:t>
      </w:r>
      <w:r w:rsidR="00C570CE">
        <w:rPr>
          <w:sz w:val="22"/>
          <w:lang w:val="en-US"/>
        </w:rPr>
        <w:t xml:space="preserve">+ </w:t>
      </w:r>
      <w:r w:rsidR="00AE2C03">
        <w:rPr>
          <w:sz w:val="22"/>
          <w:lang w:val="en-US"/>
        </w:rPr>
        <w:t xml:space="preserve">Household Food Consumption + </w:t>
      </w:r>
      <w:r w:rsidR="00B02B4B">
        <w:rPr>
          <w:sz w:val="22"/>
          <w:lang w:val="en-US"/>
        </w:rPr>
        <w:t xml:space="preserve">Child labor and discipline + </w:t>
      </w:r>
      <w:r w:rsidR="009F2071">
        <w:rPr>
          <w:sz w:val="22"/>
          <w:lang w:val="en-US"/>
        </w:rPr>
        <w:t>Fistula</w:t>
      </w:r>
      <w:r w:rsidR="00AE2C03">
        <w:rPr>
          <w:sz w:val="22"/>
          <w:lang w:val="en-US"/>
        </w:rPr>
        <w:t xml:space="preserve"> + Female Genital Cutting + </w:t>
      </w:r>
      <w:r w:rsidR="00C570CE">
        <w:rPr>
          <w:sz w:val="22"/>
          <w:lang w:val="en-US"/>
        </w:rPr>
        <w:t>Domestic Violence</w:t>
      </w:r>
    </w:p>
    <w:p w14:paraId="3085FD1D" w14:textId="77777777" w:rsidR="001F4031" w:rsidRPr="00C570CE" w:rsidRDefault="001F4031">
      <w:pPr>
        <w:rPr>
          <w:sz w:val="22"/>
          <w:lang w:val="en-US"/>
        </w:rPr>
      </w:pPr>
    </w:p>
    <w:p w14:paraId="1F4C0845" w14:textId="70D072D2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Language</w:t>
      </w:r>
      <w:r w:rsidRPr="00093B05">
        <w:rPr>
          <w:sz w:val="22"/>
          <w:lang w:val="en-US"/>
        </w:rPr>
        <w:t xml:space="preserve">          </w:t>
      </w:r>
      <w:r w:rsidRPr="00093B05">
        <w:rPr>
          <w:sz w:val="22"/>
          <w:lang w:val="en-US"/>
        </w:rPr>
        <w:tab/>
      </w:r>
      <w:r w:rsidR="00BD1019" w:rsidRPr="00BD1019">
        <w:rPr>
          <w:sz w:val="22"/>
          <w:lang w:val="en-US"/>
        </w:rPr>
        <w:t xml:space="preserve">French, </w:t>
      </w:r>
      <w:proofErr w:type="spellStart"/>
      <w:r w:rsidR="00BD1019" w:rsidRPr="00BD1019">
        <w:rPr>
          <w:sz w:val="22"/>
          <w:lang w:val="en-US"/>
        </w:rPr>
        <w:t>Mooré</w:t>
      </w:r>
      <w:proofErr w:type="spellEnd"/>
      <w:r w:rsidR="00BD1019" w:rsidRPr="00BD1019">
        <w:rPr>
          <w:sz w:val="22"/>
          <w:lang w:val="en-US"/>
        </w:rPr>
        <w:t xml:space="preserve">, </w:t>
      </w:r>
      <w:proofErr w:type="spellStart"/>
      <w:r w:rsidR="00BD1019" w:rsidRPr="00BD1019">
        <w:rPr>
          <w:sz w:val="22"/>
          <w:lang w:val="en-US"/>
        </w:rPr>
        <w:t>Peuhl</w:t>
      </w:r>
      <w:proofErr w:type="spellEnd"/>
      <w:r w:rsidR="00BD1019" w:rsidRPr="00BD1019">
        <w:rPr>
          <w:sz w:val="22"/>
          <w:lang w:val="en-US"/>
        </w:rPr>
        <w:t>/</w:t>
      </w:r>
      <w:proofErr w:type="spellStart"/>
      <w:r w:rsidR="00BD1019" w:rsidRPr="00BD1019">
        <w:rPr>
          <w:sz w:val="22"/>
          <w:lang w:val="en-US"/>
        </w:rPr>
        <w:t>Fulfuldé</w:t>
      </w:r>
      <w:proofErr w:type="spellEnd"/>
      <w:r w:rsidR="00BD1019" w:rsidRPr="00BD1019">
        <w:rPr>
          <w:sz w:val="22"/>
          <w:lang w:val="en-US"/>
        </w:rPr>
        <w:t xml:space="preserve">, </w:t>
      </w:r>
      <w:proofErr w:type="spellStart"/>
      <w:r w:rsidR="00BD1019" w:rsidRPr="00BD1019">
        <w:rPr>
          <w:sz w:val="22"/>
          <w:lang w:val="en-US"/>
        </w:rPr>
        <w:t>Dioula</w:t>
      </w:r>
      <w:proofErr w:type="spellEnd"/>
      <w:r w:rsidR="00BD1019" w:rsidRPr="00BD1019">
        <w:rPr>
          <w:sz w:val="22"/>
          <w:lang w:val="en-US"/>
        </w:rPr>
        <w:t xml:space="preserve">, </w:t>
      </w:r>
      <w:proofErr w:type="spellStart"/>
      <w:r w:rsidR="00BD1019" w:rsidRPr="00BD1019">
        <w:rPr>
          <w:sz w:val="22"/>
          <w:lang w:val="en-US"/>
        </w:rPr>
        <w:t>Gulmantchema</w:t>
      </w:r>
      <w:proofErr w:type="spellEnd"/>
      <w:r w:rsidR="00BD1019" w:rsidRPr="00BD1019">
        <w:rPr>
          <w:sz w:val="22"/>
          <w:lang w:val="en-US"/>
        </w:rPr>
        <w:t>, Bissa, Dagara</w:t>
      </w:r>
    </w:p>
    <w:p w14:paraId="42E60486" w14:textId="77777777" w:rsidR="001F4031" w:rsidRPr="00093B05" w:rsidRDefault="001F4031">
      <w:pPr>
        <w:rPr>
          <w:sz w:val="22"/>
          <w:lang w:val="en-US"/>
        </w:rPr>
      </w:pPr>
    </w:p>
    <w:p w14:paraId="41660690" w14:textId="0AF9BFE3" w:rsidR="000F4592" w:rsidRDefault="001F4031" w:rsidP="000F4592">
      <w:pPr>
        <w:rPr>
          <w:rFonts w:eastAsia="Calibri"/>
          <w:sz w:val="24"/>
          <w:szCs w:val="24"/>
        </w:rPr>
      </w:pPr>
      <w:r w:rsidRPr="00093B05">
        <w:rPr>
          <w:b/>
          <w:bCs/>
          <w:sz w:val="22"/>
          <w:lang w:val="en-US"/>
        </w:rPr>
        <w:t>Anthropometry</w:t>
      </w:r>
      <w:r w:rsidRPr="00093B05">
        <w:rPr>
          <w:sz w:val="22"/>
          <w:lang w:val="en-US"/>
        </w:rPr>
        <w:tab/>
      </w:r>
      <w:proofErr w:type="spellStart"/>
      <w:r w:rsidR="000F4592" w:rsidRPr="003F63F8">
        <w:rPr>
          <w:rFonts w:eastAsia="Calibri"/>
          <w:sz w:val="24"/>
          <w:szCs w:val="24"/>
        </w:rPr>
        <w:t>Women</w:t>
      </w:r>
      <w:proofErr w:type="spellEnd"/>
      <w:r w:rsidR="000F4592" w:rsidRPr="003F63F8">
        <w:rPr>
          <w:rFonts w:eastAsia="Calibri"/>
          <w:sz w:val="24"/>
          <w:szCs w:val="24"/>
        </w:rPr>
        <w:t xml:space="preserve"> 15-49 </w:t>
      </w:r>
      <w:proofErr w:type="spellStart"/>
      <w:r w:rsidR="000F4592" w:rsidRPr="003F63F8">
        <w:rPr>
          <w:rFonts w:eastAsia="Calibri"/>
          <w:sz w:val="24"/>
          <w:szCs w:val="24"/>
        </w:rPr>
        <w:t>years</w:t>
      </w:r>
      <w:proofErr w:type="spellEnd"/>
      <w:r w:rsidR="000F4592" w:rsidRPr="003F63F8">
        <w:rPr>
          <w:rFonts w:eastAsia="Calibri"/>
          <w:sz w:val="24"/>
          <w:szCs w:val="24"/>
        </w:rPr>
        <w:t xml:space="preserve"> in </w:t>
      </w:r>
      <w:proofErr w:type="spellStart"/>
      <w:r w:rsidR="000F4592" w:rsidRPr="003F63F8">
        <w:rPr>
          <w:rFonts w:eastAsia="Calibri"/>
          <w:sz w:val="24"/>
          <w:szCs w:val="24"/>
        </w:rPr>
        <w:t>households</w:t>
      </w:r>
      <w:proofErr w:type="spellEnd"/>
      <w:r w:rsidR="000F4592">
        <w:rPr>
          <w:rFonts w:eastAsia="Calibri"/>
          <w:sz w:val="24"/>
          <w:szCs w:val="24"/>
        </w:rPr>
        <w:t xml:space="preserve"> </w:t>
      </w:r>
      <w:proofErr w:type="spellStart"/>
      <w:r w:rsidR="000F4592" w:rsidRPr="003F63F8">
        <w:rPr>
          <w:rFonts w:eastAsia="Calibri"/>
          <w:sz w:val="24"/>
          <w:szCs w:val="24"/>
        </w:rPr>
        <w:t>selected</w:t>
      </w:r>
      <w:proofErr w:type="spellEnd"/>
      <w:r w:rsidR="000F4592" w:rsidRPr="003F63F8">
        <w:rPr>
          <w:rFonts w:eastAsia="Calibri"/>
          <w:sz w:val="24"/>
          <w:szCs w:val="24"/>
        </w:rPr>
        <w:t xml:space="preserve"> </w:t>
      </w:r>
      <w:proofErr w:type="spellStart"/>
      <w:r w:rsidR="000F4592" w:rsidRPr="003F63F8">
        <w:rPr>
          <w:rFonts w:eastAsia="Calibri"/>
          <w:sz w:val="24"/>
          <w:szCs w:val="24"/>
        </w:rPr>
        <w:t>for</w:t>
      </w:r>
      <w:proofErr w:type="spellEnd"/>
      <w:r w:rsidR="000F4592" w:rsidRPr="003F63F8">
        <w:rPr>
          <w:rFonts w:eastAsia="Calibri"/>
          <w:sz w:val="24"/>
          <w:szCs w:val="24"/>
        </w:rPr>
        <w:t xml:space="preserve"> male </w:t>
      </w:r>
      <w:proofErr w:type="spellStart"/>
      <w:proofErr w:type="gramStart"/>
      <w:r w:rsidR="000F4592" w:rsidRPr="003F63F8">
        <w:rPr>
          <w:rFonts w:eastAsia="Calibri"/>
          <w:sz w:val="24"/>
          <w:szCs w:val="24"/>
        </w:rPr>
        <w:t>survey</w:t>
      </w:r>
      <w:proofErr w:type="spellEnd"/>
      <w:proofErr w:type="gramEnd"/>
    </w:p>
    <w:p w14:paraId="0D487122" w14:textId="2F32E99C" w:rsidR="001F4031" w:rsidRPr="00EC41C3" w:rsidRDefault="000F4592" w:rsidP="000F4592">
      <w:pPr>
        <w:pStyle w:val="BodyTextIndent2"/>
        <w:ind w:left="2160" w:hanging="36"/>
        <w:rPr>
          <w:i/>
          <w:sz w:val="22"/>
          <w:lang w:val="en-US"/>
        </w:rPr>
      </w:pPr>
      <w:proofErr w:type="spellStart"/>
      <w:r w:rsidRPr="003F63F8">
        <w:rPr>
          <w:rFonts w:eastAsia="Calibri"/>
          <w:szCs w:val="24"/>
        </w:rPr>
        <w:t>Children</w:t>
      </w:r>
      <w:proofErr w:type="spellEnd"/>
      <w:r w:rsidRPr="003F63F8">
        <w:rPr>
          <w:rFonts w:eastAsia="Calibri"/>
          <w:szCs w:val="24"/>
        </w:rPr>
        <w:t xml:space="preserve"> </w:t>
      </w:r>
      <w:r w:rsidR="00DB59A6">
        <w:rPr>
          <w:rFonts w:eastAsia="Calibri"/>
          <w:szCs w:val="24"/>
        </w:rPr>
        <w:t xml:space="preserve">&lt; 60 </w:t>
      </w:r>
      <w:proofErr w:type="spellStart"/>
      <w:r w:rsidR="00DB59A6">
        <w:rPr>
          <w:rFonts w:eastAsia="Calibri"/>
          <w:szCs w:val="24"/>
        </w:rPr>
        <w:t>months</w:t>
      </w:r>
      <w:proofErr w:type="spellEnd"/>
      <w:r w:rsidRPr="003F63F8">
        <w:rPr>
          <w:rFonts w:eastAsia="Calibri"/>
          <w:szCs w:val="24"/>
        </w:rPr>
        <w:t xml:space="preserve"> in </w:t>
      </w:r>
      <w:proofErr w:type="spellStart"/>
      <w:r w:rsidRPr="003F63F8">
        <w:rPr>
          <w:rFonts w:eastAsia="Calibri"/>
          <w:szCs w:val="24"/>
        </w:rPr>
        <w:t>households</w:t>
      </w:r>
      <w:proofErr w:type="spellEnd"/>
      <w:r w:rsidRPr="003F63F8">
        <w:rPr>
          <w:rFonts w:eastAsia="Calibri"/>
          <w:szCs w:val="24"/>
        </w:rPr>
        <w:t xml:space="preserve"> </w:t>
      </w:r>
      <w:proofErr w:type="spellStart"/>
      <w:r w:rsidRPr="003F63F8">
        <w:rPr>
          <w:rFonts w:eastAsia="Calibri"/>
          <w:szCs w:val="24"/>
        </w:rPr>
        <w:t>selected</w:t>
      </w:r>
      <w:proofErr w:type="spellEnd"/>
      <w:r w:rsidRPr="003F63F8">
        <w:rPr>
          <w:rFonts w:eastAsia="Calibri"/>
          <w:szCs w:val="24"/>
        </w:rPr>
        <w:t xml:space="preserve"> </w:t>
      </w:r>
      <w:proofErr w:type="spellStart"/>
      <w:r w:rsidRPr="003F63F8">
        <w:rPr>
          <w:rFonts w:eastAsia="Calibri"/>
          <w:szCs w:val="24"/>
        </w:rPr>
        <w:t>for</w:t>
      </w:r>
      <w:proofErr w:type="spellEnd"/>
      <w:r w:rsidRPr="003F63F8">
        <w:rPr>
          <w:rFonts w:eastAsia="Calibri"/>
          <w:szCs w:val="24"/>
        </w:rPr>
        <w:t xml:space="preserve"> male </w:t>
      </w:r>
      <w:proofErr w:type="spellStart"/>
      <w:r w:rsidRPr="003F63F8">
        <w:rPr>
          <w:rFonts w:eastAsia="Calibri"/>
          <w:szCs w:val="24"/>
        </w:rPr>
        <w:t>survey</w:t>
      </w:r>
      <w:proofErr w:type="spellEnd"/>
      <w:r w:rsidR="00EC41C3">
        <w:rPr>
          <w:sz w:val="22"/>
          <w:lang w:val="en-US"/>
        </w:rPr>
        <w:t xml:space="preserve"> </w:t>
      </w:r>
    </w:p>
    <w:p w14:paraId="2F28E0C5" w14:textId="77777777" w:rsidR="001F4031" w:rsidRPr="00093B05" w:rsidRDefault="001F4031">
      <w:pPr>
        <w:rPr>
          <w:sz w:val="22"/>
          <w:lang w:val="en-US"/>
        </w:rPr>
      </w:pPr>
    </w:p>
    <w:p w14:paraId="4E43C0FA" w14:textId="77777777" w:rsidR="001F4031" w:rsidRPr="00093B05" w:rsidRDefault="001F4031" w:rsidP="00002F6F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Calendar</w:t>
      </w:r>
      <w:r w:rsidRPr="00093B05">
        <w:rPr>
          <w:sz w:val="22"/>
          <w:lang w:val="en-US"/>
        </w:rPr>
        <w:t xml:space="preserve">              </w:t>
      </w:r>
      <w:r w:rsidRPr="00093B05">
        <w:rPr>
          <w:sz w:val="22"/>
          <w:lang w:val="en-US"/>
        </w:rPr>
        <w:tab/>
      </w:r>
      <w:r w:rsidR="00002F6F" w:rsidRPr="00093B05">
        <w:rPr>
          <w:sz w:val="22"/>
          <w:lang w:val="en-US"/>
        </w:rPr>
        <w:t>2</w:t>
      </w:r>
      <w:r w:rsidRPr="00093B05">
        <w:rPr>
          <w:sz w:val="22"/>
          <w:lang w:val="en-US"/>
        </w:rPr>
        <w:t xml:space="preserve"> columns: Births, pregnancies, and contraceptive use; disc</w:t>
      </w:r>
      <w:r w:rsidR="00002F6F" w:rsidRPr="00093B05">
        <w:rPr>
          <w:sz w:val="22"/>
          <w:lang w:val="en-US"/>
        </w:rPr>
        <w:t>ontinuation of contraception us</w:t>
      </w:r>
      <w:r w:rsidR="00642C8F">
        <w:rPr>
          <w:sz w:val="22"/>
          <w:lang w:val="en-US"/>
        </w:rPr>
        <w:t>e</w:t>
      </w:r>
      <w:r w:rsidRPr="00D41900">
        <w:rPr>
          <w:outline/>
          <w:shadow/>
          <w:emboss/>
          <w:imprint/>
          <w:vanish/>
          <w:sz w:val="16"/>
          <w:lang w:val="en-US"/>
        </w:rPr>
        <w:t>.</w:t>
      </w:r>
    </w:p>
    <w:p w14:paraId="184F27BD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</w:p>
    <w:p w14:paraId="2FB44D3C" w14:textId="1ECF6E24" w:rsidR="001F4031" w:rsidRPr="00093B05" w:rsidRDefault="001F4031" w:rsidP="00627118">
      <w:pPr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Supplementary Data</w:t>
      </w:r>
      <w:r w:rsidRPr="00093B05">
        <w:rPr>
          <w:sz w:val="22"/>
          <w:lang w:val="en-US"/>
        </w:rPr>
        <w:tab/>
        <w:t xml:space="preserve">Household </w:t>
      </w:r>
    </w:p>
    <w:p w14:paraId="33D8155B" w14:textId="38D7ED38" w:rsidR="0078252D" w:rsidRPr="00093B05" w:rsidRDefault="001F4031" w:rsidP="004042D0">
      <w:pPr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Files</w:t>
      </w:r>
      <w:r w:rsidR="009848B6" w:rsidRPr="00093B05">
        <w:rPr>
          <w:sz w:val="22"/>
          <w:lang w:val="en-US"/>
        </w:rPr>
        <w:tab/>
      </w:r>
      <w:r w:rsidR="009848B6" w:rsidRPr="00093B05">
        <w:rPr>
          <w:sz w:val="22"/>
          <w:lang w:val="en-US"/>
        </w:rPr>
        <w:tab/>
      </w:r>
      <w:r w:rsidR="009848B6" w:rsidRPr="00093B05">
        <w:rPr>
          <w:sz w:val="22"/>
          <w:lang w:val="en-US"/>
        </w:rPr>
        <w:tab/>
      </w:r>
      <w:r w:rsidR="004042D0">
        <w:rPr>
          <w:sz w:val="22"/>
          <w:lang w:val="en-US"/>
        </w:rPr>
        <w:t>Male</w:t>
      </w:r>
    </w:p>
    <w:p w14:paraId="03B80553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</w:p>
    <w:p w14:paraId="45B0FCA5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 xml:space="preserve">Recode </w:t>
      </w:r>
      <w:proofErr w:type="gramStart"/>
      <w:r w:rsidRPr="00093B05">
        <w:rPr>
          <w:b/>
          <w:bCs/>
          <w:sz w:val="22"/>
          <w:lang w:val="en-US"/>
        </w:rPr>
        <w:t>Structure</w:t>
      </w:r>
      <w:r w:rsidRPr="00093B05">
        <w:rPr>
          <w:sz w:val="22"/>
          <w:lang w:val="en-US"/>
        </w:rPr>
        <w:t xml:space="preserve">  </w:t>
      </w:r>
      <w:r w:rsidRPr="00093B05">
        <w:rPr>
          <w:sz w:val="22"/>
          <w:lang w:val="en-US"/>
        </w:rPr>
        <w:tab/>
      </w:r>
      <w:proofErr w:type="gramEnd"/>
      <w:r w:rsidRPr="00093B05">
        <w:rPr>
          <w:sz w:val="22"/>
          <w:lang w:val="en-US"/>
        </w:rPr>
        <w:t>DHS</w:t>
      </w:r>
      <w:r w:rsidR="009E1023">
        <w:rPr>
          <w:sz w:val="22"/>
          <w:lang w:val="en-US"/>
        </w:rPr>
        <w:t xml:space="preserve"> </w:t>
      </w:r>
      <w:r w:rsidRPr="00093B05">
        <w:rPr>
          <w:sz w:val="22"/>
          <w:lang w:val="en-US"/>
        </w:rPr>
        <w:t>V</w:t>
      </w:r>
      <w:r w:rsidR="00627118">
        <w:rPr>
          <w:sz w:val="22"/>
          <w:lang w:val="en-US"/>
        </w:rPr>
        <w:t>I</w:t>
      </w:r>
      <w:r w:rsidR="00C570CE">
        <w:rPr>
          <w:sz w:val="22"/>
          <w:lang w:val="en-US"/>
        </w:rPr>
        <w:t>I</w:t>
      </w:r>
      <w:r w:rsidR="00AE2C03">
        <w:rPr>
          <w:sz w:val="22"/>
          <w:lang w:val="en-US"/>
        </w:rPr>
        <w:t>I</w:t>
      </w:r>
    </w:p>
    <w:p w14:paraId="31D92853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</w:p>
    <w:p w14:paraId="72ECBE95" w14:textId="77777777" w:rsidR="001F4031" w:rsidRPr="00093B05" w:rsidRDefault="001F4031">
      <w:pPr>
        <w:rPr>
          <w:sz w:val="22"/>
          <w:lang w:val="en-US"/>
        </w:rPr>
      </w:pPr>
    </w:p>
    <w:p w14:paraId="7F585070" w14:textId="291C1C7F" w:rsidR="001F4031" w:rsidRPr="00093B05" w:rsidRDefault="001F4031" w:rsidP="009848B6">
      <w:pPr>
        <w:pStyle w:val="BodyTextIndent2"/>
        <w:ind w:left="2160" w:hanging="2160"/>
        <w:rPr>
          <w:b/>
          <w:bCs/>
          <w:sz w:val="22"/>
          <w:lang w:val="en-US"/>
        </w:rPr>
      </w:pPr>
      <w:r w:rsidRPr="00093B05">
        <w:rPr>
          <w:b/>
          <w:bCs/>
          <w:sz w:val="22"/>
          <w:lang w:val="en-US"/>
        </w:rPr>
        <w:t xml:space="preserve">Maximum entries </w:t>
      </w:r>
      <w:proofErr w:type="gramStart"/>
      <w:r w:rsidRPr="00093B05">
        <w:rPr>
          <w:b/>
          <w:bCs/>
          <w:sz w:val="22"/>
          <w:lang w:val="en-US"/>
        </w:rPr>
        <w:t>in:</w:t>
      </w:r>
      <w:proofErr w:type="gramEnd"/>
      <w:r w:rsidRPr="00093B05">
        <w:rPr>
          <w:b/>
          <w:bCs/>
          <w:sz w:val="22"/>
          <w:lang w:val="en-US"/>
        </w:rPr>
        <w:tab/>
      </w:r>
      <w:r w:rsidR="004042D0">
        <w:rPr>
          <w:bCs/>
          <w:sz w:val="22"/>
          <w:lang w:val="en-US"/>
        </w:rPr>
        <w:t>45</w:t>
      </w:r>
    </w:p>
    <w:p w14:paraId="7A12D1B2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</w:pPr>
      <w:r w:rsidRPr="00093B05">
        <w:rPr>
          <w:b/>
          <w:bCs/>
          <w:sz w:val="22"/>
          <w:lang w:val="en-US"/>
        </w:rPr>
        <w:t>Household schedule</w:t>
      </w:r>
      <w:r w:rsidRPr="00093B05">
        <w:rPr>
          <w:sz w:val="22"/>
          <w:lang w:val="en-US"/>
        </w:rPr>
        <w:tab/>
      </w:r>
    </w:p>
    <w:p w14:paraId="3F0380FE" w14:textId="77777777" w:rsidR="001F4031" w:rsidRPr="00093B05" w:rsidRDefault="001F4031">
      <w:pPr>
        <w:pStyle w:val="BodyTextIndent2"/>
        <w:ind w:left="2160" w:hanging="2160"/>
        <w:rPr>
          <w:sz w:val="22"/>
          <w:lang w:val="en-US"/>
        </w:rPr>
        <w:sectPr w:rsidR="001F4031" w:rsidRPr="00093B05">
          <w:pgSz w:w="12240" w:h="15840" w:code="1"/>
          <w:pgMar w:top="1080" w:right="1440" w:bottom="1080" w:left="1440" w:header="720" w:footer="1008" w:gutter="0"/>
          <w:cols w:space="720"/>
        </w:sectPr>
      </w:pPr>
    </w:p>
    <w:p w14:paraId="04785656" w14:textId="77777777" w:rsidR="001F4031" w:rsidRDefault="001F4031">
      <w:pPr>
        <w:pStyle w:val="Heading9"/>
        <w:jc w:val="left"/>
        <w:rPr>
          <w:lang w:val="en-US"/>
        </w:rPr>
      </w:pPr>
      <w:r w:rsidRPr="00093B05">
        <w:rPr>
          <w:lang w:val="en-US"/>
        </w:rPr>
        <w:lastRenderedPageBreak/>
        <w:t>SECTIONS AND VARIABLES UNUSED</w:t>
      </w:r>
    </w:p>
    <w:p w14:paraId="1794CE5A" w14:textId="77777777" w:rsidR="001E460E" w:rsidRDefault="001E460E" w:rsidP="001E460E">
      <w:pPr>
        <w:rPr>
          <w:lang w:val="en-US"/>
        </w:rPr>
      </w:pPr>
    </w:p>
    <w:p w14:paraId="42BD1382" w14:textId="77777777" w:rsidR="00025001" w:rsidRDefault="00025001" w:rsidP="001E460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HOUSEHOLD</w:t>
      </w:r>
    </w:p>
    <w:p w14:paraId="6AA240A2" w14:textId="77777777" w:rsidR="00025001" w:rsidRPr="00025001" w:rsidRDefault="00025001" w:rsidP="001E460E">
      <w:pPr>
        <w:rPr>
          <w:b/>
          <w:bCs/>
          <w:u w:val="single"/>
          <w:lang w:val="en-US"/>
        </w:rPr>
      </w:pPr>
    </w:p>
    <w:tbl>
      <w:tblPr>
        <w:tblW w:w="10527" w:type="dxa"/>
        <w:tblInd w:w="108" w:type="dxa"/>
        <w:tblLook w:val="04A0" w:firstRow="1" w:lastRow="0" w:firstColumn="1" w:lastColumn="0" w:noHBand="0" w:noVBand="1"/>
      </w:tblPr>
      <w:tblGrid>
        <w:gridCol w:w="1097"/>
        <w:gridCol w:w="960"/>
        <w:gridCol w:w="1066"/>
        <w:gridCol w:w="1050"/>
        <w:gridCol w:w="1050"/>
        <w:gridCol w:w="1066"/>
        <w:gridCol w:w="1048"/>
        <w:gridCol w:w="1048"/>
        <w:gridCol w:w="1094"/>
        <w:gridCol w:w="1048"/>
      </w:tblGrid>
      <w:tr w:rsidR="001E460E" w:rsidRPr="001E460E" w14:paraId="696A1D43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6D9681F5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047E8D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4177CC73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HV019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2BEB40D4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HV026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7B22D1D0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HV031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1D81FBD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HV032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B463CD9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HV048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30992A9A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7F041149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A181853" w14:textId="77777777" w:rsidR="001E460E" w:rsidRPr="001E460E" w:rsidRDefault="001E460E" w:rsidP="001E460E">
            <w:pPr>
              <w:rPr>
                <w:lang w:val="en-US"/>
              </w:rPr>
            </w:pPr>
          </w:p>
        </w:tc>
      </w:tr>
      <w:tr w:rsidR="001E460E" w:rsidRPr="001E460E" w14:paraId="168E76B4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26F18FDF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293382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3A9BF5D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HV110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521F5B61" w14:textId="66822D71" w:rsidR="001E460E" w:rsidRPr="001E460E" w:rsidRDefault="00CB70AA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B7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HV125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1801772D" w14:textId="0F887925" w:rsidR="001E460E" w:rsidRPr="001E460E" w:rsidRDefault="00E91700" w:rsidP="001E460E">
            <w:pPr>
              <w:rPr>
                <w:lang w:val="en-US"/>
              </w:rPr>
            </w:pPr>
            <w:r w:rsidRPr="00E91700">
              <w:rPr>
                <w:lang w:val="en-US"/>
              </w:rPr>
              <w:t>HV12</w:t>
            </w:r>
            <w:r>
              <w:rPr>
                <w:lang w:val="en-US"/>
              </w:rPr>
              <w:t>6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B45B226" w14:textId="702B1AF8" w:rsidR="001E460E" w:rsidRPr="001E460E" w:rsidRDefault="00E91700" w:rsidP="001E460E">
            <w:pPr>
              <w:rPr>
                <w:lang w:val="en-US"/>
              </w:rPr>
            </w:pPr>
            <w:r w:rsidRPr="00E91700">
              <w:rPr>
                <w:lang w:val="en-US"/>
              </w:rPr>
              <w:t>HV12</w:t>
            </w:r>
            <w:r>
              <w:rPr>
                <w:lang w:val="en-US"/>
              </w:rPr>
              <w:t>7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0BD00325" w14:textId="78664C5A" w:rsidR="001E460E" w:rsidRPr="001E460E" w:rsidRDefault="00E91700" w:rsidP="001E460E">
            <w:pPr>
              <w:rPr>
                <w:lang w:val="en-US"/>
              </w:rPr>
            </w:pPr>
            <w:r w:rsidRPr="00E91700">
              <w:rPr>
                <w:lang w:val="en-US"/>
              </w:rPr>
              <w:t>HV12</w:t>
            </w:r>
            <w:r>
              <w:rPr>
                <w:lang w:val="en-US"/>
              </w:rPr>
              <w:t>8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461563C7" w14:textId="2071C20B" w:rsidR="001E460E" w:rsidRPr="001E460E" w:rsidRDefault="00E91700" w:rsidP="001E460E">
            <w:pPr>
              <w:rPr>
                <w:lang w:val="en-US"/>
              </w:rPr>
            </w:pPr>
            <w:r w:rsidRPr="00E91700">
              <w:rPr>
                <w:lang w:val="en-US"/>
              </w:rPr>
              <w:t>HV12</w:t>
            </w:r>
            <w:r>
              <w:rPr>
                <w:lang w:val="en-US"/>
              </w:rPr>
              <w:t>9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3DA1B21E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7F3B0728" w14:textId="77777777" w:rsidR="001E460E" w:rsidRPr="001E460E" w:rsidRDefault="001E460E" w:rsidP="001E460E">
            <w:pPr>
              <w:rPr>
                <w:lang w:val="en-US"/>
              </w:rPr>
            </w:pPr>
          </w:p>
        </w:tc>
      </w:tr>
      <w:tr w:rsidR="001E460E" w:rsidRPr="001E460E" w14:paraId="1DC719F2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726CA3E4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D84D20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2113A2AA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HV201A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095405AA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HV232C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7769FD2E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HV232D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3822D748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HV232E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2BA9AB84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HV234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2725AFEF" w14:textId="3A9EF60F" w:rsidR="001E460E" w:rsidRPr="001E460E" w:rsidRDefault="00DD2FB7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D2F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HV234A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6BDB3A84" w14:textId="73AE9F32" w:rsidR="001E460E" w:rsidRPr="001E460E" w:rsidRDefault="00DD2FB7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D2FB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HV237G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460B9DC" w14:textId="1C5E55FF" w:rsidR="001E460E" w:rsidRPr="001E460E" w:rsidRDefault="005C15C4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HV237H</w:t>
            </w:r>
          </w:p>
        </w:tc>
      </w:tr>
      <w:tr w:rsidR="005C15C4" w:rsidRPr="001E460E" w14:paraId="1E1C99E7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</w:tcPr>
          <w:p w14:paraId="68D3F5C2" w14:textId="77777777" w:rsidR="005C15C4" w:rsidRPr="001E460E" w:rsidRDefault="005C15C4" w:rsidP="005C15C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687FF13" w14:textId="77777777" w:rsidR="005C15C4" w:rsidRPr="001E460E" w:rsidRDefault="005C15C4" w:rsidP="005C15C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A514F72" w14:textId="06ADED3D" w:rsidR="005C15C4" w:rsidRPr="001E460E" w:rsidRDefault="005C15C4" w:rsidP="005C15C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HV237I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C61B68F" w14:textId="5972F13C" w:rsidR="005C15C4" w:rsidRPr="001E460E" w:rsidRDefault="005C15C4" w:rsidP="005C15C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HV237J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BA5663D" w14:textId="06F0CA6C" w:rsidR="005C15C4" w:rsidRPr="001E460E" w:rsidRDefault="00CD7537" w:rsidP="005C15C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HV237K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3500747" w14:textId="227A129B" w:rsidR="005C15C4" w:rsidRPr="001E460E" w:rsidRDefault="00CD7537" w:rsidP="005C15C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HV239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403415D2" w14:textId="312A4020" w:rsidR="005C15C4" w:rsidRPr="001E460E" w:rsidRDefault="00B44B79" w:rsidP="005C15C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44B7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HV243B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935E9C4" w14:textId="2708DF56" w:rsidR="005C15C4" w:rsidRPr="001E460E" w:rsidRDefault="00B45E75" w:rsidP="005C15C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45E7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HV246C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1455BAD4" w14:textId="3229315A" w:rsidR="005C15C4" w:rsidRPr="001E460E" w:rsidRDefault="00592B2A" w:rsidP="005C15C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2B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HV246K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37ED1A74" w14:textId="31DDF872" w:rsidR="005C15C4" w:rsidRPr="001E460E" w:rsidRDefault="008E404C" w:rsidP="005C15C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</w:t>
            </w:r>
          </w:p>
        </w:tc>
      </w:tr>
      <w:tr w:rsidR="008E404C" w:rsidRPr="001E460E" w14:paraId="7DD74D8D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7A3B1767" w14:textId="77777777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FDB6FD" w14:textId="77777777" w:rsidR="008E404C" w:rsidRPr="001E460E" w:rsidRDefault="008E404C" w:rsidP="008E404C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6B61E964" w14:textId="41A9AC0E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HV253A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2643873C" w14:textId="7D9E59A6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HV253B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7A7BD7A" w14:textId="3EE221F3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HV253C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91C9908" w14:textId="043D4FCE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HV253D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927AC15" w14:textId="3F2B5439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HV253E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32019C36" w14:textId="7C4AE5FF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HV253F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02D2A3C1" w14:textId="606658ED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HV253G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65E0D84F" w14:textId="516E6E83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HV253H</w:t>
            </w:r>
          </w:p>
        </w:tc>
      </w:tr>
      <w:tr w:rsidR="008E404C" w:rsidRPr="001E460E" w14:paraId="3AFF4177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47C71EEC" w14:textId="77777777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FA1196" w14:textId="77777777" w:rsidR="008E404C" w:rsidRPr="001E460E" w:rsidRDefault="008E404C" w:rsidP="008E404C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08176C4" w14:textId="56E886AF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HV253X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1B61DC9" w14:textId="5BD6E622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HV253Z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2A18708" w14:textId="392A7AEA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9C5FDAC" w14:textId="63010505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BA17911" w14:textId="4ACAD959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CAE42E3" w14:textId="7D08845D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7448E3C4" w14:textId="7A03C0CD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2B56C639" w14:textId="07E0D218" w:rsidR="008E404C" w:rsidRPr="001E460E" w:rsidRDefault="008E404C" w:rsidP="008E4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C07A2" w:rsidRPr="001E460E" w14:paraId="6A377F90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13519D96" w14:textId="77777777" w:rsidR="00DC07A2" w:rsidRPr="001E460E" w:rsidRDefault="00DC07A2" w:rsidP="00DC07A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174F3F" w14:textId="77777777" w:rsidR="00DC07A2" w:rsidRPr="001E460E" w:rsidRDefault="00DC07A2" w:rsidP="00DC07A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247EFDD" w14:textId="016C96E9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HA58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CC9D22A" w14:textId="6FA24AA5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HA61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5909024" w14:textId="40168764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HA63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F68AB8" w14:textId="3B54CD16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HA64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E34A648" w14:textId="3F4CA2F4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HA69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4DC1881" w14:textId="7A143BEF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HA70A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3AA512E9" w14:textId="234EBE89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9D34CD5" w14:textId="1095B04D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C07A2" w:rsidRPr="001E460E" w14:paraId="0E167687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663C090B" w14:textId="77777777" w:rsidR="00DC07A2" w:rsidRPr="001E460E" w:rsidRDefault="00DC07A2" w:rsidP="00DC07A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33E7C1" w14:textId="77777777" w:rsidR="00DC07A2" w:rsidRPr="001E460E" w:rsidRDefault="00DC07A2" w:rsidP="00DC07A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A4E9B25" w14:textId="6064B39F" w:rsidR="00DC07A2" w:rsidRPr="001E460E" w:rsidRDefault="00390026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9002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HC58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4A2D7F2" w14:textId="668DBE5E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6434245" w14:textId="34EF9757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D52255C" w14:textId="66C88051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03702187" w14:textId="1E66BF60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FC2E91E" w14:textId="63CF2FB9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73762320" w14:textId="6AD40BA2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162E6CF3" w14:textId="62803091" w:rsidR="00DC07A2" w:rsidRPr="001E460E" w:rsidRDefault="00DC07A2" w:rsidP="00DC07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0800C2" w:rsidRPr="001E460E" w14:paraId="67C6D7D8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2171FBDA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RECHML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D78E92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64854F9A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HML5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94BBB9B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HML6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19692265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HML8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159448C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HML9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08A7901F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HMLE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1F50A00C" w14:textId="4B1E9716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HML32A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7318BB55" w14:textId="6F97046D" w:rsidR="000800C2" w:rsidRPr="001E460E" w:rsidRDefault="000800C2" w:rsidP="000800C2">
            <w:pPr>
              <w:rPr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HML32B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16D796F4" w14:textId="0F91B6D9" w:rsidR="000800C2" w:rsidRPr="001E460E" w:rsidRDefault="000800C2" w:rsidP="000800C2">
            <w:pPr>
              <w:rPr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HML32C</w:t>
            </w:r>
          </w:p>
        </w:tc>
      </w:tr>
      <w:tr w:rsidR="000800C2" w:rsidRPr="001E460E" w14:paraId="7D430143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52536511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RECHMH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5910B8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7E350FD" w14:textId="5FDED241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HML32D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6A6D432" w14:textId="0234E354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HML32E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9277DA5" w14:textId="57D23061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HML32F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B0C09F7" w14:textId="3596D494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HML32G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17E73FA5" w14:textId="4358960F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HML37I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1D815A9C" w14:textId="3881A813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HML37J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067DD8F5" w14:textId="132D380C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HML37K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4F8F105" w14:textId="48CBDAC2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HML37L</w:t>
            </w:r>
          </w:p>
        </w:tc>
      </w:tr>
      <w:tr w:rsidR="000800C2" w:rsidRPr="001E460E" w14:paraId="0E3F1461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0E82BC28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7901E7" w14:textId="77777777" w:rsidR="000800C2" w:rsidRPr="001E460E" w:rsidRDefault="000800C2" w:rsidP="000800C2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54ADDAC" w14:textId="0F3F847D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HML37M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426F8C3" w14:textId="48F7E332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6220C2E" w14:textId="3CFE9FA6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33A3B85" w14:textId="727647D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C0A2BFE" w14:textId="6BA9F704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1D467E7A" w14:textId="4FC24A51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346EC193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1804E12C" w14:textId="77777777" w:rsidR="000800C2" w:rsidRPr="001E460E" w:rsidRDefault="000800C2" w:rsidP="000800C2">
            <w:pPr>
              <w:rPr>
                <w:lang w:val="en-US"/>
              </w:rPr>
            </w:pPr>
          </w:p>
        </w:tc>
      </w:tr>
      <w:tr w:rsidR="000800C2" w:rsidRPr="001E460E" w14:paraId="5F5C8FB8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24FD73FA" w14:textId="4B5E4AC2" w:rsidR="000800C2" w:rsidRPr="001E460E" w:rsidRDefault="000454E3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454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RECHCHL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571424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69AC6624" w14:textId="723B0B37" w:rsidR="000800C2" w:rsidRPr="001E460E" w:rsidRDefault="000454E3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454E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HCHL2E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15D774B5" w14:textId="167D3CCB" w:rsidR="000800C2" w:rsidRPr="001E460E" w:rsidRDefault="000454E3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454E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HCHL2F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05A50060" w14:textId="25AE0B72" w:rsidR="000800C2" w:rsidRPr="001E460E" w:rsidRDefault="003D1940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D194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HCHL2G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260C1454" w14:textId="312C76E3" w:rsidR="000800C2" w:rsidRPr="001E460E" w:rsidRDefault="003D1940" w:rsidP="000800C2">
            <w:pPr>
              <w:rPr>
                <w:lang w:val="en-US"/>
              </w:rPr>
            </w:pPr>
            <w:r w:rsidRPr="003D1940">
              <w:rPr>
                <w:lang w:val="en-US"/>
              </w:rPr>
              <w:t>HCHL7G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3874AFDC" w14:textId="0898BAFD" w:rsidR="000800C2" w:rsidRPr="001E460E" w:rsidRDefault="003D1940" w:rsidP="000800C2">
            <w:pPr>
              <w:rPr>
                <w:lang w:val="en-US"/>
              </w:rPr>
            </w:pPr>
            <w:r w:rsidRPr="003D1940">
              <w:rPr>
                <w:lang w:val="en-US"/>
              </w:rPr>
              <w:t>HCHL7H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6F8B607D" w14:textId="1EE905F1" w:rsidR="000800C2" w:rsidRPr="001E460E" w:rsidRDefault="003D1940" w:rsidP="000800C2">
            <w:pPr>
              <w:rPr>
                <w:lang w:val="en-US"/>
              </w:rPr>
            </w:pPr>
            <w:r w:rsidRPr="003D1940">
              <w:rPr>
                <w:lang w:val="en-US"/>
              </w:rPr>
              <w:t>HCHL7I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510185E2" w14:textId="569FECF9" w:rsidR="000800C2" w:rsidRPr="001E460E" w:rsidRDefault="003D1940" w:rsidP="000800C2">
            <w:pPr>
              <w:rPr>
                <w:lang w:val="en-US"/>
              </w:rPr>
            </w:pPr>
            <w:r w:rsidRPr="003D1940">
              <w:rPr>
                <w:lang w:val="en-US"/>
              </w:rPr>
              <w:t>HCHL12B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427A0D49" w14:textId="3EB4EE68" w:rsidR="000800C2" w:rsidRPr="001E460E" w:rsidRDefault="00B80139" w:rsidP="000800C2">
            <w:pPr>
              <w:rPr>
                <w:lang w:val="en-US"/>
              </w:rPr>
            </w:pPr>
            <w:r w:rsidRPr="00B80139">
              <w:rPr>
                <w:lang w:val="en-US"/>
              </w:rPr>
              <w:t>HCHL12I</w:t>
            </w:r>
          </w:p>
        </w:tc>
      </w:tr>
      <w:tr w:rsidR="00B80139" w:rsidRPr="001E460E" w14:paraId="2EE50052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</w:tcPr>
          <w:p w14:paraId="6E334DF7" w14:textId="77777777" w:rsidR="00B80139" w:rsidRPr="000454E3" w:rsidRDefault="00B80139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142FAE9" w14:textId="77777777" w:rsidR="00B80139" w:rsidRPr="001E460E" w:rsidRDefault="00B80139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1A091FD" w14:textId="348A7E0D" w:rsidR="00B80139" w:rsidRPr="000454E3" w:rsidRDefault="00B80139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8013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HCHL12J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80D6C7A" w14:textId="2BCB58B6" w:rsidR="00B80139" w:rsidRPr="000454E3" w:rsidRDefault="00B80139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8013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HCHL12K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6076ECB" w14:textId="77777777" w:rsidR="00B80139" w:rsidRPr="003D1940" w:rsidRDefault="00B80139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6323FDC" w14:textId="77777777" w:rsidR="00B80139" w:rsidRPr="003D1940" w:rsidRDefault="00B80139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0C893CA" w14:textId="77777777" w:rsidR="00B80139" w:rsidRPr="003D1940" w:rsidRDefault="00B80139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59DAA76A" w14:textId="77777777" w:rsidR="00B80139" w:rsidRPr="003D1940" w:rsidRDefault="00B80139" w:rsidP="000800C2">
            <w:pPr>
              <w:rPr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3455713D" w14:textId="77777777" w:rsidR="00B80139" w:rsidRPr="003D1940" w:rsidRDefault="00B80139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4CE601EF" w14:textId="77777777" w:rsidR="00B80139" w:rsidRPr="00B80139" w:rsidRDefault="00B80139" w:rsidP="000800C2">
            <w:pPr>
              <w:rPr>
                <w:lang w:val="en-US"/>
              </w:rPr>
            </w:pPr>
          </w:p>
        </w:tc>
      </w:tr>
      <w:tr w:rsidR="00EA0A06" w:rsidRPr="001E460E" w14:paraId="1C5AE51B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</w:tcPr>
          <w:p w14:paraId="560349D4" w14:textId="5D986CA8" w:rsidR="00EA0A06" w:rsidRPr="000454E3" w:rsidRDefault="00EA0A06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EA0A0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RECHCHD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734225B" w14:textId="77777777" w:rsidR="00EA0A06" w:rsidRPr="001E460E" w:rsidRDefault="00EA0A06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616DCD2" w14:textId="38EBF344" w:rsidR="00EA0A06" w:rsidRPr="00B80139" w:rsidRDefault="00EA0A06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A0A0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HCDI3M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6221D03" w14:textId="118E9872" w:rsidR="00EA0A06" w:rsidRPr="00B80139" w:rsidRDefault="00EA0A06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A0A0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HCDI3N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5BFC2D2" w14:textId="77777777" w:rsidR="00EA0A06" w:rsidRPr="003D1940" w:rsidRDefault="00EA0A06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8A1DE1D" w14:textId="77777777" w:rsidR="00EA0A06" w:rsidRPr="003D1940" w:rsidRDefault="00EA0A06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34D2C09F" w14:textId="77777777" w:rsidR="00EA0A06" w:rsidRPr="003D1940" w:rsidRDefault="00EA0A06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1434758C" w14:textId="77777777" w:rsidR="00EA0A06" w:rsidRPr="003D1940" w:rsidRDefault="00EA0A06" w:rsidP="000800C2">
            <w:pPr>
              <w:rPr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3B8E30E9" w14:textId="77777777" w:rsidR="00EA0A06" w:rsidRPr="003D1940" w:rsidRDefault="00EA0A06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58F72532" w14:textId="77777777" w:rsidR="00EA0A06" w:rsidRPr="00B80139" w:rsidRDefault="00EA0A06" w:rsidP="000800C2">
            <w:pPr>
              <w:rPr>
                <w:lang w:val="en-US"/>
              </w:rPr>
            </w:pPr>
          </w:p>
        </w:tc>
      </w:tr>
      <w:tr w:rsidR="000800C2" w:rsidRPr="001E460E" w14:paraId="32E6206F" w14:textId="77777777" w:rsidTr="008A7E10">
        <w:trPr>
          <w:trHeight w:val="300"/>
        </w:trPr>
        <w:tc>
          <w:tcPr>
            <w:tcW w:w="10527" w:type="dxa"/>
            <w:gridSpan w:val="10"/>
            <w:shd w:val="clear" w:color="auto" w:fill="auto"/>
            <w:noWrap/>
            <w:vAlign w:val="bottom"/>
          </w:tcPr>
          <w:p w14:paraId="7D027CC0" w14:textId="77777777" w:rsidR="000800C2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US"/>
              </w:rPr>
            </w:pPr>
          </w:p>
          <w:p w14:paraId="6378DC11" w14:textId="77777777" w:rsidR="000800C2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US"/>
              </w:rPr>
              <w:t>WOMAN QUESTIONNAIRE</w:t>
            </w:r>
          </w:p>
          <w:p w14:paraId="2E9F5E01" w14:textId="77777777" w:rsidR="000800C2" w:rsidRPr="00025001" w:rsidRDefault="000800C2" w:rsidP="000800C2">
            <w:pPr>
              <w:rPr>
                <w:u w:val="single"/>
                <w:lang w:val="en-US"/>
              </w:rPr>
            </w:pPr>
          </w:p>
        </w:tc>
      </w:tr>
      <w:tr w:rsidR="000800C2" w:rsidRPr="001E460E" w14:paraId="2BF27D10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41771485" w14:textId="77777777" w:rsidR="000800C2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105B1620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6C7B02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9B7A3BE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V026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5116359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V029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71D376E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V031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66E45897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V032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61278CB1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V048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454D5B76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43BA8CB1" w14:textId="77777777" w:rsidR="000800C2" w:rsidRPr="001E460E" w:rsidRDefault="000800C2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66B43F6F" w14:textId="77777777" w:rsidR="000800C2" w:rsidRPr="001E460E" w:rsidRDefault="000800C2" w:rsidP="000800C2">
            <w:pPr>
              <w:rPr>
                <w:lang w:val="en-US"/>
              </w:rPr>
            </w:pPr>
          </w:p>
        </w:tc>
      </w:tr>
      <w:tr w:rsidR="000800C2" w:rsidRPr="001E460E" w14:paraId="20393CF0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10B48C55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785139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7D0E854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V103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446D924B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V134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3A920E6E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V156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0405ADF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V167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0FEAC660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V168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3CC90E8B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ML101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083FB0C8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0E6DAAAC" w14:textId="77777777" w:rsidR="000800C2" w:rsidRPr="001E460E" w:rsidRDefault="000800C2" w:rsidP="000800C2">
            <w:pPr>
              <w:rPr>
                <w:lang w:val="en-US"/>
              </w:rPr>
            </w:pPr>
          </w:p>
        </w:tc>
      </w:tr>
      <w:tr w:rsidR="000800C2" w:rsidRPr="001E460E" w14:paraId="3FC0C108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4EE37C5B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269F9B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4CC5AA0A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V247I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56192C54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V247J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1EC68588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V247K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40FD8547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V247L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8EECA96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BDEB581" w14:textId="77777777" w:rsidR="000800C2" w:rsidRPr="001E460E" w:rsidRDefault="000800C2" w:rsidP="000800C2">
            <w:pPr>
              <w:rPr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09E60DFA" w14:textId="77777777" w:rsidR="000800C2" w:rsidRPr="001E460E" w:rsidRDefault="000800C2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9B2E9D0" w14:textId="77777777" w:rsidR="000800C2" w:rsidRPr="001E460E" w:rsidRDefault="000800C2" w:rsidP="000800C2">
            <w:pPr>
              <w:rPr>
                <w:lang w:val="en-US"/>
              </w:rPr>
            </w:pPr>
          </w:p>
        </w:tc>
      </w:tr>
      <w:tr w:rsidR="000800C2" w:rsidRPr="001E460E" w14:paraId="0B52170E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60BA1C08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D24DB9" w14:textId="77777777" w:rsidR="000800C2" w:rsidRPr="001E460E" w:rsidRDefault="000800C2" w:rsidP="000800C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44FCA4D9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V302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2B4CEF3A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V305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4182481B" w14:textId="5266DAE2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3E150AF3" w14:textId="77777777" w:rsidR="000800C2" w:rsidRPr="001E460E" w:rsidRDefault="000800C2" w:rsidP="000800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4851EFA2" w14:textId="77777777" w:rsidR="000800C2" w:rsidRPr="001E460E" w:rsidRDefault="000800C2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0A62EE26" w14:textId="77777777" w:rsidR="000800C2" w:rsidRPr="001E460E" w:rsidRDefault="000800C2" w:rsidP="000800C2">
            <w:pPr>
              <w:rPr>
                <w:lang w:val="en-US"/>
              </w:rPr>
            </w:pP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1056E88C" w14:textId="77777777" w:rsidR="000800C2" w:rsidRPr="001E460E" w:rsidRDefault="000800C2" w:rsidP="000800C2">
            <w:pPr>
              <w:rPr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7123F3EF" w14:textId="77777777" w:rsidR="000800C2" w:rsidRPr="001E460E" w:rsidRDefault="000800C2" w:rsidP="000800C2">
            <w:pPr>
              <w:rPr>
                <w:lang w:val="en-US"/>
              </w:rPr>
            </w:pPr>
          </w:p>
        </w:tc>
      </w:tr>
      <w:tr w:rsidR="00331C65" w:rsidRPr="001E460E" w14:paraId="2EA4B267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674B380B" w14:textId="77777777" w:rsidR="00331C65" w:rsidRPr="001E460E" w:rsidRDefault="00331C65" w:rsidP="00331C6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B1F488" w14:textId="77777777" w:rsidR="00331C65" w:rsidRPr="001E460E" w:rsidRDefault="00331C65" w:rsidP="00331C6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4FEECE3" w14:textId="77777777" w:rsidR="00331C65" w:rsidRPr="001E460E" w:rsidRDefault="00331C65" w:rsidP="00331C6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V310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42D26E05" w14:textId="77777777" w:rsidR="00331C65" w:rsidRPr="001E460E" w:rsidRDefault="00331C65" w:rsidP="00331C6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V311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DD3A071" w14:textId="10470C50" w:rsidR="00331C65" w:rsidRPr="001E460E" w:rsidRDefault="00331C65" w:rsidP="00331C6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31C6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V323A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ABED4BC" w14:textId="3EC4E499" w:rsidR="00331C65" w:rsidRPr="001E460E" w:rsidRDefault="00331C65" w:rsidP="00331C6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V325A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5F40749" w14:textId="228297C0" w:rsidR="00331C65" w:rsidRPr="001E460E" w:rsidRDefault="00331C65" w:rsidP="00331C6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V363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5DC8774D" w14:textId="0704763F" w:rsidR="00331C65" w:rsidRPr="001E460E" w:rsidRDefault="00331C65" w:rsidP="00331C6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V372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6E95A182" w14:textId="51390C07" w:rsidR="00331C65" w:rsidRPr="001E460E" w:rsidRDefault="00331C65" w:rsidP="00331C6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V372A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D61DE93" w14:textId="1F5475B6" w:rsidR="00331C65" w:rsidRPr="001E460E" w:rsidRDefault="00331C65" w:rsidP="00331C6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V375A</w:t>
            </w:r>
          </w:p>
        </w:tc>
      </w:tr>
      <w:tr w:rsidR="004C1FEB" w:rsidRPr="001E460E" w14:paraId="5EC38307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</w:tcPr>
          <w:p w14:paraId="45C55891" w14:textId="77777777" w:rsidR="004C1FEB" w:rsidRPr="001E460E" w:rsidRDefault="004C1FEB" w:rsidP="004C1FE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EE38CD1" w14:textId="77777777" w:rsidR="004C1FEB" w:rsidRPr="001E460E" w:rsidRDefault="004C1FEB" w:rsidP="004C1FE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A9DF51C" w14:textId="7BB7D74E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V376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8D0FC13" w14:textId="216F85BE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V376A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4635AFD" w14:textId="6522AEBE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001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V384I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2A67FF0" w14:textId="1B5CF84D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001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V384J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588706D5" w14:textId="12244CB6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V384K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4F1E01C1" w14:textId="12663AF2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V3A00A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4D3623ED" w14:textId="76F01048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V3A00B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310D1AA2" w14:textId="72AD8719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V3A00C</w:t>
            </w:r>
          </w:p>
        </w:tc>
      </w:tr>
      <w:tr w:rsidR="004C1FEB" w:rsidRPr="001E460E" w14:paraId="7350DAD3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7F5CDCC6" w14:textId="77777777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8EA373" w14:textId="77777777" w:rsidR="004C1FEB" w:rsidRPr="001E460E" w:rsidRDefault="004C1FEB" w:rsidP="004C1FEB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3212EA6" w14:textId="2C838E9D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V3A00D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2B074ECD" w14:textId="4E02E138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V3A00E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266E6AA" w14:textId="5F87066C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V3A00F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0ABF095" w14:textId="402B7317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V3A00G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F396263" w14:textId="5DEB0D20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V3A00H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07805D24" w14:textId="1D636150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V3A00I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6281D437" w14:textId="089907FE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V3A00J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9B72D48" w14:textId="71D44B26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V3A00K</w:t>
            </w:r>
          </w:p>
        </w:tc>
      </w:tr>
      <w:tr w:rsidR="004C1FEB" w:rsidRPr="001E460E" w14:paraId="12B2011B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7FE7CF47" w14:textId="77777777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07D618" w14:textId="77777777" w:rsidR="004C1FEB" w:rsidRPr="001E460E" w:rsidRDefault="004C1FEB" w:rsidP="004C1FEB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6AD47EF" w14:textId="13A430B6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V3A00L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0AD8758" w14:textId="1CED822C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V3A00M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C2E2DFC" w14:textId="5EA79378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V3A00N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2A6EF7F" w14:textId="32831F87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V3A00O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93E9188" w14:textId="6B5D5841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V3A00P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06209A9" w14:textId="770FAA20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V3A00Q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7C1990F3" w14:textId="2EFE78D9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V3A00R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BDAC484" w14:textId="736EF3F9" w:rsidR="004C1FEB" w:rsidRPr="001E460E" w:rsidRDefault="004C1FEB" w:rsidP="004C1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V3A00S</w:t>
            </w:r>
          </w:p>
        </w:tc>
      </w:tr>
      <w:tr w:rsidR="003C0443" w:rsidRPr="001E460E" w14:paraId="44885B1A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51E113BE" w14:textId="77777777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BF3CEF" w14:textId="77777777" w:rsidR="003C0443" w:rsidRPr="001E460E" w:rsidRDefault="003C0443" w:rsidP="003C0443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D917FA8" w14:textId="368101B0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V3A00T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1DB19EA" w14:textId="0E2A9954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V3A00U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D7DDD3B" w14:textId="1348DD92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V3A00V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09CF542" w14:textId="06940B05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V3A00W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07989C5" w14:textId="787762A1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V3A00X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1A70529" w14:textId="07A49783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V3A01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2F7DDCE3" w14:textId="3244EE44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V3A03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0A8FAA63" w14:textId="19756E56" w:rsidR="003C0443" w:rsidRPr="001E460E" w:rsidRDefault="003C0443" w:rsidP="003C04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V3A06</w:t>
            </w:r>
          </w:p>
        </w:tc>
      </w:tr>
      <w:tr w:rsidR="00881861" w:rsidRPr="001E460E" w14:paraId="58C75FBB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3E1BC4B2" w14:textId="77777777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55A8BF" w14:textId="77777777" w:rsidR="00881861" w:rsidRPr="001E460E" w:rsidRDefault="00881861" w:rsidP="00881861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337772F" w14:textId="020C6E4A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V3A08O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1E43113" w14:textId="31EFCDB2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V3A08AB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7A3B6810" w14:textId="57B30413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V3A08AC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4141690" w14:textId="51C1A17B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V3A08AD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1B269C2" w14:textId="0C5CD63C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V3A08AE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548FE9FA" w14:textId="60937A83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V3A08AF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301005FF" w14:textId="14CFCEB5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V3A09A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1C2C9DF" w14:textId="0339A470" w:rsidR="00881861" w:rsidRPr="001E460E" w:rsidRDefault="00881861" w:rsidP="0088186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V3A09B</w:t>
            </w:r>
          </w:p>
        </w:tc>
      </w:tr>
      <w:tr w:rsidR="00947B5E" w:rsidRPr="001E460E" w14:paraId="3FE27D2E" w14:textId="77777777" w:rsidTr="00E1564F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79D6140F" w14:textId="77777777" w:rsidR="00947B5E" w:rsidRPr="001E460E" w:rsidRDefault="00947B5E" w:rsidP="00947B5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CC6AC7" w14:textId="77777777" w:rsidR="00947B5E" w:rsidRPr="001E460E" w:rsidRDefault="00947B5E" w:rsidP="00947B5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51291A5A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M1B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30E4C22B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M1C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52F9AC6F" w14:textId="4AC23574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F58FCBC" w14:textId="4D7BD354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M2J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3E48D0B" w14:textId="12F9FD32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M2L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1203A32F" w14:textId="1B7332FE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M2M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309800CA" w14:textId="39D73EDE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263207F" w14:textId="1193ABFC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</w:t>
            </w:r>
          </w:p>
        </w:tc>
      </w:tr>
      <w:tr w:rsidR="00947B5E" w:rsidRPr="001E460E" w14:paraId="3F369A84" w14:textId="77777777" w:rsidTr="008A7E10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22F78217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466B00" w14:textId="77777777" w:rsidR="00947B5E" w:rsidRPr="001E460E" w:rsidRDefault="00947B5E" w:rsidP="00947B5E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4838CC9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M3L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45BCADD2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M3M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726530F8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M17A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2F149893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M27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442E0A41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M28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354C4B10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M29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4AE86A6C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M35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1478142" w14:textId="77777777" w:rsidR="00947B5E" w:rsidRPr="001E460E" w:rsidRDefault="00947B5E" w:rsidP="00947B5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M36</w:t>
            </w:r>
          </w:p>
        </w:tc>
      </w:tr>
      <w:tr w:rsidR="00B83D4A" w:rsidRPr="001E460E" w14:paraId="4ED7E71A" w14:textId="77777777" w:rsidTr="00B83D4A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2CD2961E" w14:textId="77777777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D5C069" w14:textId="77777777" w:rsidR="00B83D4A" w:rsidRPr="001E460E" w:rsidRDefault="00B83D4A" w:rsidP="00B83D4A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44348E0" w14:textId="075D3593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M42B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744F6CD9" w14:textId="1C840360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M42K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260FB8DE" w14:textId="0F823D17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M42L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433F630" w14:textId="126E4C36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M43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18786B9A" w14:textId="2C6E7794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M44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5EC4B674" w14:textId="24EE38F1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M47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3B98733B" w14:textId="665C5933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M48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2897845" w14:textId="7FD6E8B8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M49B</w:t>
            </w:r>
          </w:p>
        </w:tc>
      </w:tr>
      <w:tr w:rsidR="00B83D4A" w:rsidRPr="001E460E" w14:paraId="3E2157BE" w14:textId="77777777" w:rsidTr="00B83D4A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4BC9A9D6" w14:textId="77777777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8544F8" w14:textId="77777777" w:rsidR="00B83D4A" w:rsidRPr="001E460E" w:rsidRDefault="00B83D4A" w:rsidP="00B83D4A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DB3A9D9" w14:textId="667B0E2C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087B5D0" w14:textId="19DB9BE8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M49D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156A715" w14:textId="18F8D8AB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454A526" w14:textId="1D9CD33E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M49F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2E507873" w14:textId="2460B111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M49G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0299EDB" w14:textId="2C758DDA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M49X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37C0118C" w14:textId="3D575BEC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M49Z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5E6E0777" w14:textId="5B6E4F30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M49Y</w:t>
            </w:r>
          </w:p>
        </w:tc>
      </w:tr>
      <w:tr w:rsidR="00B83D4A" w:rsidRPr="001E460E" w14:paraId="2203BD68" w14:textId="77777777" w:rsidTr="00B83D4A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202FE300" w14:textId="77777777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243BB5" w14:textId="77777777" w:rsidR="00B83D4A" w:rsidRPr="001E460E" w:rsidRDefault="00B83D4A" w:rsidP="00B83D4A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1137E3F" w14:textId="2B34DF3D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M54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3DF1B83" w14:textId="2664F097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12F6E9E" w14:textId="096EAAFF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3B39152" w14:textId="4ED5F499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gramStart"/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M57ND</w:t>
            </w:r>
            <w:proofErr w:type="gramEnd"/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3ADABC2C" w14:textId="01155EC3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M57NE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7471C577" w14:textId="6B5EE6D5" w:rsidR="00B83D4A" w:rsidRPr="001E460E" w:rsidRDefault="00CF4C24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F4C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M57S</w:t>
            </w:r>
          </w:p>
        </w:tc>
        <w:tc>
          <w:tcPr>
            <w:tcW w:w="1094" w:type="dxa"/>
            <w:shd w:val="clear" w:color="auto" w:fill="auto"/>
            <w:noWrap/>
            <w:vAlign w:val="bottom"/>
          </w:tcPr>
          <w:p w14:paraId="4BB14C22" w14:textId="7BA16AC8" w:rsidR="00B83D4A" w:rsidRPr="001E460E" w:rsidRDefault="00CF4C24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F4C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M57T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6BC28F63" w14:textId="418F6DD5" w:rsidR="00B83D4A" w:rsidRPr="001E460E" w:rsidRDefault="00CF4C24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F4C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M57U</w:t>
            </w:r>
          </w:p>
        </w:tc>
      </w:tr>
      <w:tr w:rsidR="00B83D4A" w:rsidRPr="001E460E" w14:paraId="625AF9B5" w14:textId="77777777" w:rsidTr="00B83D4A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0485FCC0" w14:textId="77777777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3E0D8B" w14:textId="77777777" w:rsidR="00B83D4A" w:rsidRPr="001E460E" w:rsidRDefault="00B83D4A" w:rsidP="00B83D4A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E9A6564" w14:textId="68E0537C" w:rsidR="00B83D4A" w:rsidRPr="001E460E" w:rsidRDefault="00CF4C24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M57V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4306347" w14:textId="2F1CBFA8" w:rsidR="00B83D4A" w:rsidRPr="001E460E" w:rsidRDefault="007534E0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534E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M78I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F5D6C3D" w14:textId="1F311DC5" w:rsidR="00B83D4A" w:rsidRPr="001E460E" w:rsidRDefault="007534E0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M78J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E0E4B01" w14:textId="77F8201A" w:rsidR="00B83D4A" w:rsidRPr="001E460E" w:rsidRDefault="007534E0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534E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M78K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35606677" w14:textId="1187216F" w:rsidR="00B83D4A" w:rsidRPr="001E460E" w:rsidRDefault="00A447CD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M81I</w:t>
            </w:r>
          </w:p>
        </w:tc>
        <w:tc>
          <w:tcPr>
            <w:tcW w:w="1048" w:type="dxa"/>
            <w:shd w:val="clear" w:color="auto" w:fill="auto"/>
            <w:noWrap/>
            <w:vAlign w:val="bottom"/>
          </w:tcPr>
          <w:p w14:paraId="4E47BBDF" w14:textId="5B4AC387" w:rsidR="00B83D4A" w:rsidRPr="001E460E" w:rsidRDefault="00A447CD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447C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M81K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30FF2F48" w14:textId="40339D9B" w:rsidR="00B83D4A" w:rsidRPr="001E460E" w:rsidRDefault="00A447CD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447C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M81L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48C5ABC1" w14:textId="68BE1FC9" w:rsidR="00B83D4A" w:rsidRPr="001E460E" w:rsidRDefault="00947406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4740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M81R</w:t>
            </w:r>
          </w:p>
        </w:tc>
      </w:tr>
      <w:tr w:rsidR="00B83D4A" w:rsidRPr="001E460E" w14:paraId="2CB5E35F" w14:textId="77777777" w:rsidTr="00A447CD">
        <w:trPr>
          <w:trHeight w:val="300"/>
        </w:trPr>
        <w:tc>
          <w:tcPr>
            <w:tcW w:w="1097" w:type="dxa"/>
            <w:shd w:val="clear" w:color="auto" w:fill="auto"/>
            <w:noWrap/>
            <w:vAlign w:val="bottom"/>
            <w:hideMark/>
          </w:tcPr>
          <w:p w14:paraId="572A727D" w14:textId="77777777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77082B" w14:textId="77777777" w:rsidR="00B83D4A" w:rsidRPr="001E460E" w:rsidRDefault="00B83D4A" w:rsidP="00B83D4A">
            <w:pPr>
              <w:rPr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B811C87" w14:textId="12FAA3F8" w:rsidR="00B83D4A" w:rsidRPr="001E460E" w:rsidRDefault="00C277F9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gramStart"/>
            <w:r w:rsidRPr="00C277F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M81ND</w:t>
            </w:r>
            <w:proofErr w:type="gramEnd"/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3306F1D" w14:textId="27402055" w:rsidR="00B83D4A" w:rsidRPr="001E460E" w:rsidRDefault="00C277F9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277F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M81NE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4237FFB" w14:textId="187A7E40" w:rsidR="00B83D4A" w:rsidRPr="001E460E" w:rsidRDefault="00C277F9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277F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M81U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30F18EDC" w14:textId="4B0D5A6A" w:rsidR="00B83D4A" w:rsidRPr="001E460E" w:rsidRDefault="00C277F9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277F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M81V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3E025D1F" w14:textId="4F36681F" w:rsidR="00B83D4A" w:rsidRPr="001E460E" w:rsidRDefault="00C277F9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277F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M81W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7BBB47DF" w14:textId="7229E4EE" w:rsidR="00B83D4A" w:rsidRPr="001E460E" w:rsidRDefault="00C277F9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M82</w:t>
            </w:r>
          </w:p>
        </w:tc>
        <w:tc>
          <w:tcPr>
            <w:tcW w:w="1094" w:type="dxa"/>
            <w:shd w:val="clear" w:color="auto" w:fill="auto"/>
            <w:noWrap/>
            <w:vAlign w:val="bottom"/>
            <w:hideMark/>
          </w:tcPr>
          <w:p w14:paraId="5AC13F81" w14:textId="1B179132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42AE1DB1" w14:textId="77777777" w:rsidR="00B83D4A" w:rsidRPr="001E460E" w:rsidRDefault="00B83D4A" w:rsidP="00B83D4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58E085B5" w14:textId="77777777" w:rsidR="001E460E" w:rsidRDefault="001E460E">
      <w:r>
        <w:br w:type="page"/>
      </w:r>
    </w:p>
    <w:tbl>
      <w:tblPr>
        <w:tblW w:w="10377" w:type="dxa"/>
        <w:tblInd w:w="108" w:type="dxa"/>
        <w:tblLook w:val="04A0" w:firstRow="1" w:lastRow="0" w:firstColumn="1" w:lastColumn="0" w:noHBand="0" w:noVBand="1"/>
      </w:tblPr>
      <w:tblGrid>
        <w:gridCol w:w="1034"/>
        <w:gridCol w:w="960"/>
        <w:gridCol w:w="1066"/>
        <w:gridCol w:w="1040"/>
        <w:gridCol w:w="1050"/>
        <w:gridCol w:w="1033"/>
        <w:gridCol w:w="1048"/>
        <w:gridCol w:w="1048"/>
        <w:gridCol w:w="1050"/>
        <w:gridCol w:w="1048"/>
      </w:tblGrid>
      <w:tr w:rsidR="00BA0E02" w:rsidRPr="001E460E" w14:paraId="1DE36900" w14:textId="77777777" w:rsidTr="00BA0E0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6548F" w14:textId="77777777" w:rsidR="00BA0E02" w:rsidRPr="001E460E" w:rsidRDefault="00BA0E02" w:rsidP="00BA0E0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6C9B1" w14:textId="77777777" w:rsidR="00BA0E02" w:rsidRPr="001E460E" w:rsidRDefault="00BA0E02" w:rsidP="00BA0E0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459AC" w14:textId="57E05BD9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V409A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B11B8A" w14:textId="55307995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A40DF" w14:textId="3FB53C98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V412A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76647" w14:textId="26E2698A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V412B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BBA5A2" w14:textId="3FCCF2A5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E0AA6" w14:textId="34856B93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7B5121" w14:textId="7D7CB2C0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E43C20" w14:textId="33E2737A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V413H</w:t>
            </w:r>
          </w:p>
        </w:tc>
      </w:tr>
      <w:tr w:rsidR="00BA0E02" w:rsidRPr="001E460E" w14:paraId="4C9F79B3" w14:textId="77777777" w:rsidTr="00BA0E0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E284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1C0AB" w14:textId="77777777" w:rsidR="00BA0E02" w:rsidRPr="001E460E" w:rsidRDefault="00BA0E02" w:rsidP="00BA0E02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A90403" w14:textId="262B4889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V413I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BC128" w14:textId="658A7C32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V414Q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FDDBBE" w14:textId="77AA7EB1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V414W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3FB69" w14:textId="106265F8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V414WB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30E0DC" w14:textId="29EEA846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V414WC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2F191C" w14:textId="43BA3C5A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V414WD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3220F" w14:textId="5AAA2801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V414WE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E7FF4" w14:textId="4F7C8942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A0E02" w:rsidRPr="001E460E" w14:paraId="3D3CE7EA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6E6EA" w14:textId="77777777" w:rsidR="00BA0E02" w:rsidRPr="001E460E" w:rsidRDefault="00BA0E02" w:rsidP="00BA0E0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56F68" w14:textId="77777777" w:rsidR="00BA0E02" w:rsidRPr="001E460E" w:rsidRDefault="00BA0E02" w:rsidP="00BA0E0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FBECD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8607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H40D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A649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H40M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4684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H40Y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B0381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245A1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H50D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5FC30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H50M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8C14F" w14:textId="77777777" w:rsidR="00BA0E02" w:rsidRPr="001E460E" w:rsidRDefault="00BA0E02" w:rsidP="00BA0E0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H50Y</w:t>
            </w:r>
          </w:p>
        </w:tc>
      </w:tr>
      <w:tr w:rsidR="000526AE" w:rsidRPr="001E460E" w14:paraId="2EA244BD" w14:textId="77777777" w:rsidTr="000526A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CB48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69BC" w14:textId="77777777" w:rsidR="000526AE" w:rsidRPr="001E460E" w:rsidRDefault="000526AE" w:rsidP="000526A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D56AB" w14:textId="3C814100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H67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12C440" w14:textId="45A7641B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H67D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FF94E7" w14:textId="41B8481C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H67M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050F7" w14:textId="55B32E04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H67Y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2ECEB3" w14:textId="32CE2CFB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H68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BC80FE" w14:textId="799059DF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AD738E" w14:textId="01717B35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36DBFD" w14:textId="7079885E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0526AE" w:rsidRPr="001E460E" w14:paraId="09589DCC" w14:textId="77777777" w:rsidTr="00542EC1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20205" w14:textId="77777777" w:rsidR="000526AE" w:rsidRPr="001E460E" w:rsidRDefault="000526AE" w:rsidP="000526A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437A1" w14:textId="77777777" w:rsidR="000526AE" w:rsidRPr="001E460E" w:rsidRDefault="000526AE" w:rsidP="000526A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71612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H11B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4690AC" w14:textId="5B7D6BAC" w:rsidR="000526AE" w:rsidRPr="001E460E" w:rsidRDefault="00542EC1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H12I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8F20C" w14:textId="1431C55C" w:rsidR="000526AE" w:rsidRPr="001E460E" w:rsidRDefault="00542EC1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</w:t>
            </w:r>
            <w:r w:rsidR="00E429C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A8ED9" w14:textId="4D94F2F0" w:rsidR="000526AE" w:rsidRPr="001E460E" w:rsidRDefault="00E429C1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0886" w14:textId="685583E1" w:rsidR="000526AE" w:rsidRPr="001E460E" w:rsidRDefault="00E429C1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H12R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F9E2" w14:textId="35A8A0A7" w:rsidR="000526AE" w:rsidRPr="001E460E" w:rsidRDefault="000B1B3B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B1B3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H12ND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54106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H12NE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4890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H12W</w:t>
            </w:r>
          </w:p>
        </w:tc>
      </w:tr>
      <w:tr w:rsidR="000526AE" w:rsidRPr="001E460E" w14:paraId="5470E259" w14:textId="77777777" w:rsidTr="00830B6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A5AA6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46D58" w14:textId="77777777" w:rsidR="000526AE" w:rsidRPr="001E460E" w:rsidRDefault="000526AE" w:rsidP="000526A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C3970C" w14:textId="3032D93E" w:rsidR="000526AE" w:rsidRPr="001E460E" w:rsidRDefault="0021126D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H15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6652E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H15K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44391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H15L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0F1CF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H15M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96DC3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H31D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4AA55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H31E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074635" w14:textId="37C296AA" w:rsidR="000526AE" w:rsidRPr="001E460E" w:rsidRDefault="00830B6C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H32I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D5C75" w14:textId="10A3E7BA" w:rsidR="000526AE" w:rsidRPr="001E460E" w:rsidRDefault="00830B6C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</w:t>
            </w:r>
            <w:r w:rsidR="0086152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</w:t>
            </w:r>
          </w:p>
        </w:tc>
      </w:tr>
      <w:tr w:rsidR="000526AE" w:rsidRPr="001E460E" w14:paraId="38E0EFCB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85544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BB885" w14:textId="77777777" w:rsidR="000526AE" w:rsidRPr="001E460E" w:rsidRDefault="000526AE" w:rsidP="000526A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27D3E" w14:textId="7F0D39F3" w:rsidR="000526AE" w:rsidRPr="001E460E" w:rsidRDefault="0086152C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B6C79" w14:textId="5B263BF2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</w:t>
            </w:r>
            <w:r w:rsidR="0086152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D133C" w14:textId="757B5626" w:rsidR="000526AE" w:rsidRPr="001E460E" w:rsidRDefault="00732C1B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32C1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H32ND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79DE4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H32NE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11D68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H32W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CFA3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7642D" w14:textId="77777777" w:rsidR="000526AE" w:rsidRPr="001E460E" w:rsidRDefault="000526AE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AE286" w14:textId="25EF73FA" w:rsidR="000526AE" w:rsidRPr="001E460E" w:rsidRDefault="00E605B1" w:rsidP="000526A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</w:t>
            </w:r>
          </w:p>
        </w:tc>
      </w:tr>
      <w:tr w:rsidR="00E605B1" w:rsidRPr="001E460E" w14:paraId="2616A4B9" w14:textId="77777777" w:rsidTr="00E605B1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12AB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4EE61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9EB49" w14:textId="0D33E923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H37Q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4426A9" w14:textId="00DEF18E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8C04C1" w14:textId="0E497351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H80B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F0E0C" w14:textId="32D9B402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AA319" w14:textId="64DB7270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7FCD86" w14:textId="51C217FD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FC668B" w14:textId="1E1F34EE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H80F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CCAB" w14:textId="2E3E5725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H80G</w:t>
            </w:r>
          </w:p>
        </w:tc>
      </w:tr>
      <w:tr w:rsidR="00E605B1" w:rsidRPr="001E460E" w14:paraId="4F1CE254" w14:textId="77777777" w:rsidTr="00E70085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A1690" w14:textId="77777777" w:rsidR="00E605B1" w:rsidRPr="001E460E" w:rsidRDefault="00E605B1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0657B" w14:textId="77777777" w:rsidR="00E605B1" w:rsidRPr="001E460E" w:rsidRDefault="00E605B1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421159" w14:textId="4656DDED" w:rsidR="00E605B1" w:rsidRPr="001E460E" w:rsidRDefault="00E7008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HW58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0724D" w14:textId="6E6387C1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DCE30" w14:textId="6E91E74E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EBD596" w14:textId="3F099B26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6DC6A4" w14:textId="6855CF96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6A51AE" w14:textId="14E3202B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C3A5B" w14:textId="153250EA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78D19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E70085" w:rsidRPr="001E460E" w14:paraId="1A1F2F84" w14:textId="77777777" w:rsidTr="00E70085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E4023" w14:textId="08CF887A" w:rsidR="00E70085" w:rsidRPr="001E460E" w:rsidRDefault="00E70085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CF3C75" w14:textId="77777777" w:rsidR="00E70085" w:rsidRPr="001E460E" w:rsidRDefault="00E70085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F21C2" w14:textId="36E21B8E" w:rsidR="00E70085" w:rsidRPr="001E460E" w:rsidRDefault="00B945BD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945B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V407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CECD5F" w14:textId="08005157" w:rsidR="00E70085" w:rsidRPr="001E460E" w:rsidRDefault="00B945BD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945B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V408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A96A57" w14:textId="6CBEF0C5" w:rsidR="00E70085" w:rsidRPr="001E460E" w:rsidRDefault="00B945BD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945B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V416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14142" w14:textId="62EFB59B" w:rsidR="00E70085" w:rsidRPr="001E460E" w:rsidRDefault="006C6D0D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6D0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V458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11368C" w14:textId="41654E0A" w:rsidR="00E70085" w:rsidRPr="001E460E" w:rsidRDefault="006C6D0D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6D0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669431" w14:textId="1935697A" w:rsidR="00E70085" w:rsidRPr="001E460E" w:rsidRDefault="00594353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435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V463J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FF50A" w14:textId="4E75A908" w:rsidR="00E70085" w:rsidRPr="001E460E" w:rsidRDefault="00594353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435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V463K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78674A" w14:textId="211C81B8" w:rsidR="00E70085" w:rsidRPr="001E460E" w:rsidRDefault="00594353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435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V463L</w:t>
            </w:r>
          </w:p>
        </w:tc>
      </w:tr>
      <w:tr w:rsidR="00594353" w:rsidRPr="001E460E" w14:paraId="7D138221" w14:textId="77777777" w:rsidTr="00E70085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6E3C85" w14:textId="77777777" w:rsidR="00594353" w:rsidRDefault="00594353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146C71" w14:textId="77777777" w:rsidR="00594353" w:rsidRPr="001E460E" w:rsidRDefault="00594353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9118BF" w14:textId="496DD90A" w:rsidR="00594353" w:rsidRPr="00B945BD" w:rsidRDefault="00934ACF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34AC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6F2E3B" w14:textId="4618A377" w:rsidR="00594353" w:rsidRPr="00B945BD" w:rsidRDefault="00934ACF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34AC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D54EA" w14:textId="391624DC" w:rsidR="00594353" w:rsidRPr="00B945BD" w:rsidRDefault="00934ACF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34AC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V467E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BF79C9" w14:textId="0FB88E24" w:rsidR="00594353" w:rsidRPr="006C6D0D" w:rsidRDefault="00934ACF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34AC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AFF99E" w14:textId="5BB2212E" w:rsidR="00594353" w:rsidRPr="006C6D0D" w:rsidRDefault="00F14230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1423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V467H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082E4B" w14:textId="7610198B" w:rsidR="00594353" w:rsidRPr="00594353" w:rsidRDefault="00F14230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1423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V467I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4AB85" w14:textId="741B2E6C" w:rsidR="00594353" w:rsidRPr="00594353" w:rsidRDefault="00F14230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1423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4D09B" w14:textId="7A0BD903" w:rsidR="00594353" w:rsidRPr="00594353" w:rsidRDefault="00F14230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1423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V467K</w:t>
            </w:r>
          </w:p>
        </w:tc>
      </w:tr>
      <w:tr w:rsidR="00F14230" w:rsidRPr="001E460E" w14:paraId="0D617EDA" w14:textId="77777777" w:rsidTr="00E70085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13FBF2" w14:textId="77777777" w:rsidR="00F14230" w:rsidRDefault="00F14230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5530D" w14:textId="77777777" w:rsidR="00F14230" w:rsidRPr="001E460E" w:rsidRDefault="00F14230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3FCEEC" w14:textId="70F0174D" w:rsidR="00F14230" w:rsidRPr="00934ACF" w:rsidRDefault="009D40E6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D40E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F20C39" w14:textId="1BE8E848" w:rsidR="00F14230" w:rsidRPr="00934ACF" w:rsidRDefault="009D40E6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D40E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BD467" w14:textId="4A8CC06B" w:rsidR="00F14230" w:rsidRPr="00934ACF" w:rsidRDefault="009D40E6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D40E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V471A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A04A42" w14:textId="1C3FE972" w:rsidR="00F14230" w:rsidRPr="00934ACF" w:rsidRDefault="009D40E6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D40E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4DB3D3" w14:textId="0588DADC" w:rsidR="00F14230" w:rsidRPr="00F14230" w:rsidRDefault="008366F4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366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V471F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86411" w14:textId="32321E8E" w:rsidR="00F14230" w:rsidRPr="00F14230" w:rsidRDefault="008366F4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366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23C5C7" w14:textId="289195D1" w:rsidR="00F14230" w:rsidRPr="00F14230" w:rsidRDefault="008366F4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366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V471H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748D2" w14:textId="4B4912A6" w:rsidR="00F14230" w:rsidRPr="00F14230" w:rsidRDefault="008366F4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366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V471I</w:t>
            </w:r>
          </w:p>
        </w:tc>
      </w:tr>
      <w:tr w:rsidR="002E754F" w:rsidRPr="001E460E" w14:paraId="3FDF0380" w14:textId="77777777" w:rsidTr="00E70085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603DE5" w14:textId="77777777" w:rsidR="002E754F" w:rsidRDefault="002E754F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331D1C" w14:textId="77777777" w:rsidR="002E754F" w:rsidRPr="001E460E" w:rsidRDefault="002E754F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F08760" w14:textId="503E8111" w:rsidR="002E754F" w:rsidRPr="009D40E6" w:rsidRDefault="002E754F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E754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V472Q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86544E" w14:textId="1C83E733" w:rsidR="002E754F" w:rsidRPr="009D40E6" w:rsidRDefault="002E754F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E754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V472W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5CF36C" w14:textId="3E3017BD" w:rsidR="002E754F" w:rsidRPr="009D40E6" w:rsidRDefault="001A364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A364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V472WB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37431" w14:textId="06DACB36" w:rsidR="002E754F" w:rsidRPr="009D40E6" w:rsidRDefault="001A364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A364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V472WC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D3C3D" w14:textId="55E4B2E3" w:rsidR="002E754F" w:rsidRPr="008366F4" w:rsidRDefault="001A364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A364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V472WD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CD217" w14:textId="0AC9D8F1" w:rsidR="002E754F" w:rsidRPr="008366F4" w:rsidRDefault="001A364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A364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V472WE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D4A5B5" w14:textId="68D836A5" w:rsidR="002E754F" w:rsidRPr="008366F4" w:rsidRDefault="009C6A2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C6A2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V473A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5D311" w14:textId="79065FD0" w:rsidR="002E754F" w:rsidRPr="008366F4" w:rsidRDefault="009C6A2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C6A2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V473B</w:t>
            </w:r>
          </w:p>
        </w:tc>
      </w:tr>
      <w:tr w:rsidR="009C6A27" w:rsidRPr="001E460E" w14:paraId="14A131BB" w14:textId="77777777" w:rsidTr="00E70085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099D51" w14:textId="77777777" w:rsidR="009C6A27" w:rsidRDefault="009C6A27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521FD" w14:textId="77777777" w:rsidR="009C6A27" w:rsidRPr="001E460E" w:rsidRDefault="009C6A27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55C09A" w14:textId="737F6CDE" w:rsidR="009C6A27" w:rsidRPr="002E754F" w:rsidRDefault="009C6A2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C6A2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CA97AE" w14:textId="1A9554E7" w:rsidR="009C6A27" w:rsidRPr="002E754F" w:rsidRDefault="007C37C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37C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9CFD8" w14:textId="13797BC4" w:rsidR="009C6A27" w:rsidRPr="001A3647" w:rsidRDefault="007C37C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37C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V479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175EF2" w14:textId="4EFBFE4D" w:rsidR="009C6A27" w:rsidRPr="001A3647" w:rsidRDefault="007C37C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37C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A23CB6" w14:textId="67508D1F" w:rsidR="009C6A27" w:rsidRPr="001A3647" w:rsidRDefault="007C37C7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37C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FFE0F2" w14:textId="3312CC7F" w:rsidR="009C6A27" w:rsidRPr="001A3647" w:rsidRDefault="00E4107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4107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55AAF" w14:textId="1776CE21" w:rsidR="009C6A27" w:rsidRPr="009C6A27" w:rsidRDefault="00E4107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4107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54E350" w14:textId="62EB87FC" w:rsidR="009C6A27" w:rsidRPr="009C6A27" w:rsidRDefault="00E4107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4107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V481H</w:t>
            </w:r>
          </w:p>
        </w:tc>
      </w:tr>
      <w:tr w:rsidR="00E41075" w:rsidRPr="001E460E" w14:paraId="2AC96536" w14:textId="77777777" w:rsidTr="00E70085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E2450" w14:textId="77777777" w:rsidR="00E41075" w:rsidRDefault="00E41075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23E7D5" w14:textId="77777777" w:rsidR="00E41075" w:rsidRPr="001E460E" w:rsidRDefault="00E41075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8196E5" w14:textId="42AAC291" w:rsidR="00E41075" w:rsidRPr="009C6A27" w:rsidRDefault="00422670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2267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V482A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8691BA" w14:textId="1D1C99B5" w:rsidR="00E41075" w:rsidRPr="007C37C7" w:rsidRDefault="00422670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2267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V482B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188CD" w14:textId="5308D52A" w:rsidR="00E41075" w:rsidRPr="007C37C7" w:rsidRDefault="00422670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2267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V482C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A009C" w14:textId="77777777" w:rsidR="00E41075" w:rsidRPr="007C37C7" w:rsidRDefault="00E4107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3615E0" w14:textId="77777777" w:rsidR="00E41075" w:rsidRPr="007C37C7" w:rsidRDefault="00E4107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F1E480" w14:textId="77777777" w:rsidR="00E41075" w:rsidRPr="00E41075" w:rsidRDefault="00E4107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7F033" w14:textId="77777777" w:rsidR="00E41075" w:rsidRPr="00E41075" w:rsidRDefault="00E4107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68501" w14:textId="77777777" w:rsidR="00E41075" w:rsidRPr="00E41075" w:rsidRDefault="00E41075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E605B1" w:rsidRPr="001E460E" w14:paraId="0327D0D4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3A03C" w14:textId="77777777" w:rsidR="00E605B1" w:rsidRPr="001E460E" w:rsidRDefault="00E605B1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6F0F8" w14:textId="77777777" w:rsidR="00E605B1" w:rsidRPr="001E460E" w:rsidRDefault="00E605B1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2566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V538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28296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V539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887BC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V540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C2FEE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7A83C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V543A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DD96A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V543B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AAC9F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V543C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D2601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V543D</w:t>
            </w:r>
          </w:p>
        </w:tc>
      </w:tr>
      <w:tr w:rsidR="00E605B1" w:rsidRPr="001E460E" w14:paraId="6D80AEFA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0E0A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E51E1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F0B7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V543E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7D5C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V543F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2D4F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V543G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EDEFB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V543X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0E44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8FA55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8481F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3C4C5" w14:textId="77777777" w:rsidR="00E605B1" w:rsidRPr="001E460E" w:rsidRDefault="00E605B1" w:rsidP="00E605B1">
            <w:pPr>
              <w:rPr>
                <w:lang w:val="en-US"/>
              </w:rPr>
            </w:pPr>
          </w:p>
        </w:tc>
      </w:tr>
      <w:tr w:rsidR="00E605B1" w:rsidRPr="001E460E" w14:paraId="1B30C9BB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59EEF" w14:textId="77777777" w:rsidR="00E605B1" w:rsidRPr="001E460E" w:rsidRDefault="00E605B1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F293D" w14:textId="77777777" w:rsidR="00E605B1" w:rsidRPr="001E460E" w:rsidRDefault="00E605B1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DF115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6B05C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V632A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88B78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V633A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B5077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A9ED9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CDED2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CFF07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V633F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04FC4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V633G</w:t>
            </w:r>
          </w:p>
        </w:tc>
      </w:tr>
      <w:tr w:rsidR="00E605B1" w:rsidRPr="001E460E" w14:paraId="70B4F814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7BA67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6CABC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C7133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FA8BC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93420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184F7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F3A9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E8504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1D693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1A35C" w14:textId="77777777" w:rsidR="00E605B1" w:rsidRPr="001E460E" w:rsidRDefault="00E605B1" w:rsidP="00E605B1">
            <w:pPr>
              <w:rPr>
                <w:lang w:val="en-US"/>
              </w:rPr>
            </w:pPr>
          </w:p>
        </w:tc>
      </w:tr>
      <w:tr w:rsidR="00E605B1" w:rsidRPr="001E460E" w14:paraId="383DB0D4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1A8A" w14:textId="77777777" w:rsidR="00E605B1" w:rsidRPr="001E460E" w:rsidRDefault="00E605B1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D02F6" w14:textId="77777777" w:rsidR="00E605B1" w:rsidRPr="001E460E" w:rsidRDefault="00E605B1" w:rsidP="00E605B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7879B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V721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A4968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V740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EFD9C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V743C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439EB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V743E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A3BE" w14:textId="77777777" w:rsidR="00E605B1" w:rsidRPr="001E460E" w:rsidRDefault="00E605B1" w:rsidP="00E605B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C92C7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C5B8" w14:textId="77777777" w:rsidR="00E605B1" w:rsidRPr="001E460E" w:rsidRDefault="00E605B1" w:rsidP="00E605B1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8ED1F" w14:textId="77777777" w:rsidR="00E605B1" w:rsidRPr="001E460E" w:rsidRDefault="00E605B1" w:rsidP="00E605B1">
            <w:pPr>
              <w:rPr>
                <w:lang w:val="en-US"/>
              </w:rPr>
            </w:pPr>
          </w:p>
        </w:tc>
      </w:tr>
      <w:tr w:rsidR="005A39DD" w:rsidRPr="001E460E" w14:paraId="29DAA379" w14:textId="77777777" w:rsidTr="00C61771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58484" w14:textId="77777777" w:rsidR="005A39DD" w:rsidRPr="001E460E" w:rsidRDefault="005A39DD" w:rsidP="005A39D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98B14" w14:textId="77777777" w:rsidR="005A39DD" w:rsidRPr="001E460E" w:rsidRDefault="005A39DD" w:rsidP="005A39D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4950E9" w14:textId="1F411131" w:rsidR="005A39DD" w:rsidRPr="001E460E" w:rsidRDefault="005A39DD" w:rsidP="005A39D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735F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V751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B1E1E5" w14:textId="02B9C131" w:rsidR="005A39DD" w:rsidRPr="001E460E" w:rsidRDefault="005A39DD" w:rsidP="005A39D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735F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V754BP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33F393" w14:textId="288FC3DE" w:rsidR="005A39DD" w:rsidRPr="001E460E" w:rsidRDefault="005A39DD" w:rsidP="005A39D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735F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3F8A9" w14:textId="1FA04FAF" w:rsidR="005A39DD" w:rsidRPr="001E460E" w:rsidRDefault="005A39DD" w:rsidP="005A39D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V763D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375651" w14:textId="641DAF7C" w:rsidR="005A39DD" w:rsidRPr="001E460E" w:rsidRDefault="005A39DD" w:rsidP="005A39D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V763E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F7515D" w14:textId="61E209C0" w:rsidR="005A39DD" w:rsidRPr="001E460E" w:rsidRDefault="005A39DD" w:rsidP="005A39D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V763F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F96B5F" w14:textId="379D058F" w:rsidR="005A39DD" w:rsidRPr="001E460E" w:rsidRDefault="005A39DD" w:rsidP="005A39D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V763G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990ED4" w14:textId="24B52D92" w:rsidR="005A39DD" w:rsidRPr="001E460E" w:rsidRDefault="00CB0912" w:rsidP="005A39D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V768A</w:t>
            </w:r>
          </w:p>
        </w:tc>
      </w:tr>
      <w:tr w:rsidR="00326338" w:rsidRPr="001E460E" w14:paraId="41C04768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76FC25" w14:textId="77777777" w:rsidR="00326338" w:rsidRPr="001E460E" w:rsidRDefault="00326338" w:rsidP="0032633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4159F" w14:textId="77777777" w:rsidR="00326338" w:rsidRPr="001E460E" w:rsidRDefault="00326338" w:rsidP="0032633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AE4A1C" w14:textId="12E30937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V768B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DC361" w14:textId="2AE53F4D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V768C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1D2458" w14:textId="0310C499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84872" w14:textId="3552C147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CFF648" w14:textId="42CD9444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282330" w14:textId="63BDCC84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DACC05" w14:textId="035BDFAA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D19EA7" w14:textId="76A02BF6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V770E</w:t>
            </w:r>
          </w:p>
        </w:tc>
      </w:tr>
      <w:tr w:rsidR="00326338" w:rsidRPr="001E460E" w14:paraId="75AFD665" w14:textId="77777777" w:rsidTr="00326338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E253C" w14:textId="77777777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74530" w14:textId="77777777" w:rsidR="00326338" w:rsidRPr="001E460E" w:rsidRDefault="00326338" w:rsidP="00326338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62CD6" w14:textId="029C0527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V770F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2E4E2" w14:textId="367E6962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39575" w14:textId="446D449B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V770H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97DCC" w14:textId="2EEDD64F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V770I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BE236" w14:textId="75437308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220910" w14:textId="37A0EE0C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V770K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C25D51" w14:textId="33D90AD1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V770L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82B03D" w14:textId="2880C034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V770M</w:t>
            </w:r>
          </w:p>
        </w:tc>
      </w:tr>
      <w:tr w:rsidR="00326338" w:rsidRPr="001E460E" w14:paraId="13E07C7F" w14:textId="77777777" w:rsidTr="00326338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0D068" w14:textId="77777777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81F65" w14:textId="77777777" w:rsidR="00326338" w:rsidRPr="001E460E" w:rsidRDefault="00326338" w:rsidP="00326338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A911AD" w14:textId="5F76AC4B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17E53B" w14:textId="66BC93E8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V770O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1BD13" w14:textId="494B4544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V770P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F394F" w14:textId="67AD2009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V770Q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C6851E" w14:textId="77B2ED68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V770R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EDCA55" w14:textId="264A9D74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77F113" w14:textId="1787298F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V770T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849B5" w14:textId="37521231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V770U</w:t>
            </w:r>
          </w:p>
        </w:tc>
      </w:tr>
      <w:tr w:rsidR="00326338" w:rsidRPr="001E460E" w14:paraId="6DDD0282" w14:textId="77777777" w:rsidTr="00326338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4E283" w14:textId="77777777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9548" w14:textId="77777777" w:rsidR="00326338" w:rsidRPr="001E460E" w:rsidRDefault="00326338" w:rsidP="00326338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5AEE4" w14:textId="43C709EA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V770V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F34275" w14:textId="45D42DA3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V770W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497658" w14:textId="63FD0DD1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V770X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DE0C3" w14:textId="7E07E416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V774A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B48E07" w14:textId="0FC6260B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V774B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B97FAE" w14:textId="3FAE25D3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V774C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640794" w14:textId="16EDE17A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83C303" w14:textId="3EEFC649" w:rsidR="00326338" w:rsidRPr="001E460E" w:rsidRDefault="00326338" w:rsidP="003263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V777</w:t>
            </w:r>
          </w:p>
        </w:tc>
      </w:tr>
      <w:tr w:rsidR="00C8476D" w:rsidRPr="001E460E" w14:paraId="72378D69" w14:textId="77777777" w:rsidTr="007C6D70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62CD0" w14:textId="77777777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1FD82" w14:textId="77777777" w:rsidR="00C8476D" w:rsidRPr="001E460E" w:rsidRDefault="00C8476D" w:rsidP="00C8476D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724D1" w14:textId="20473700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V777A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DC2F6F" w14:textId="6715B9DD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47012" w14:textId="5F959F9F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V779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C2599" w14:textId="0A197FDA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B4E39" w14:textId="0F4A8B57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54D36B" w14:textId="39D04479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3FB3AC" w14:textId="05DFB4D2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C9471" w14:textId="72288E1D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V784C</w:t>
            </w:r>
          </w:p>
        </w:tc>
      </w:tr>
      <w:tr w:rsidR="00C8476D" w:rsidRPr="001E460E" w14:paraId="249BA201" w14:textId="77777777" w:rsidTr="00C8476D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8F798" w14:textId="77777777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F6534" w14:textId="77777777" w:rsidR="00C8476D" w:rsidRPr="001E460E" w:rsidRDefault="00C8476D" w:rsidP="00C8476D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5A2D57" w14:textId="5FF4137F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A5E50" w14:textId="319CE500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0F8A2" w14:textId="52BD34FE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V784F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F22F6" w14:textId="3FA6C93E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D157B" w14:textId="7C83289C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V784H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DC88D" w14:textId="4EB9E7C0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V784I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C3C442" w14:textId="4CFC8CFC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4CD532" w14:textId="0FB99064" w:rsidR="00C8476D" w:rsidRPr="001E460E" w:rsidRDefault="00C8476D" w:rsidP="00C8476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V784K</w:t>
            </w:r>
          </w:p>
        </w:tc>
      </w:tr>
      <w:tr w:rsidR="00F40A79" w:rsidRPr="001E460E" w14:paraId="2B1B48BC" w14:textId="77777777" w:rsidTr="00F40A79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2B4BE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C8F39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0F725F" w14:textId="4B082B82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A384B2" w14:textId="1379F5B8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2686DE" w14:textId="6C904A5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V784N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10C331" w14:textId="7680EC6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V784O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1D391F" w14:textId="4AFA34E9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V784P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2519BB" w14:textId="7BCCB478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V784Q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58C8A4" w14:textId="77345A06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V784R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60DC7" w14:textId="2E6E90E4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V784S</w:t>
            </w:r>
          </w:p>
        </w:tc>
      </w:tr>
      <w:tr w:rsidR="00F40A79" w:rsidRPr="001E460E" w14:paraId="36A3F6ED" w14:textId="77777777" w:rsidTr="00F40A79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2C0A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04A02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C4086B" w14:textId="43F6CDA0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83B49B" w14:textId="6E3B519B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V784U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47FF1" w14:textId="320FACB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V784V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9D0E1B" w14:textId="1E61AC4C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V784X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32D536" w14:textId="241B927D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V791A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2A4352" w14:textId="50CF85B3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V792N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657E4D" w14:textId="4448F806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V792O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B1DD2" w14:textId="3E5FC968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V792P</w:t>
            </w:r>
          </w:p>
        </w:tc>
      </w:tr>
      <w:tr w:rsidR="00F40A79" w:rsidRPr="001E460E" w14:paraId="6D5F6B92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2E398" w14:textId="77777777" w:rsidR="00F40A79" w:rsidRPr="001E460E" w:rsidRDefault="00F40A79" w:rsidP="00F40A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20A1E" w14:textId="77777777" w:rsidR="00F40A79" w:rsidRPr="001E460E" w:rsidRDefault="00F40A79" w:rsidP="00F40A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212D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493FD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V821A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E262E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V821B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8150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V821C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CA24B" w14:textId="1052B8E5" w:rsidR="00F40A79" w:rsidRPr="001E460E" w:rsidRDefault="00DC4956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C495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F4FB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523F0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V827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9777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V830</w:t>
            </w:r>
          </w:p>
        </w:tc>
      </w:tr>
      <w:tr w:rsidR="00F40A79" w:rsidRPr="001E460E" w14:paraId="75641B88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EBADA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2E595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5B4D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15391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V832B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FBD2A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V832C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C5C7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V833A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8551C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V833B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5E9A4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V833C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0394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V834A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33E27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V834B</w:t>
            </w:r>
          </w:p>
        </w:tc>
      </w:tr>
      <w:tr w:rsidR="00F40A79" w:rsidRPr="001E460E" w14:paraId="45F78D7C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1278B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6D225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9654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V834C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BF9E6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V835A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E96D0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V835B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C947D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V835C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94611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V838A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1DF07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V838B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FC1E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V838C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5C5F1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V839</w:t>
            </w:r>
          </w:p>
        </w:tc>
      </w:tr>
      <w:tr w:rsidR="00F40A79" w:rsidRPr="001E460E" w14:paraId="5B3D4F60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AD35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097F5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25358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V839A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4196E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V852A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6F39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V852B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A483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V852C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F2862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V853A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CF591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V853B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9DD5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V853C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4CC45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V855</w:t>
            </w:r>
          </w:p>
        </w:tc>
      </w:tr>
      <w:tr w:rsidR="00F40A79" w:rsidRPr="001E460E" w14:paraId="1183A743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B0DAF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8DD6C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352D3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V857B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D3347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V857C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527B2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V857D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0D014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B3EC6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V867F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3EB8C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V867G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04DD9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75E91" w14:textId="77777777" w:rsidR="00F40A79" w:rsidRPr="001E460E" w:rsidRDefault="00F40A79" w:rsidP="00F40A79">
            <w:pPr>
              <w:rPr>
                <w:lang w:val="en-US"/>
              </w:rPr>
            </w:pPr>
          </w:p>
        </w:tc>
      </w:tr>
      <w:tr w:rsidR="00F40A79" w:rsidRPr="001E460E" w14:paraId="07077C96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46CDE" w14:textId="77777777" w:rsidR="00F40A79" w:rsidRPr="001E460E" w:rsidRDefault="00F40A79" w:rsidP="00F40A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1249D" w14:textId="77777777" w:rsidR="00F40A79" w:rsidRPr="001E460E" w:rsidRDefault="00F40A79" w:rsidP="00F40A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67C12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V806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291A3" w14:textId="77777777" w:rsidR="00F40A79" w:rsidRPr="001E460E" w:rsidRDefault="00F40A79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DE8C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B93E0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4CB51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8E58C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B2743" w14:textId="77777777" w:rsidR="00F40A79" w:rsidRPr="001E460E" w:rsidRDefault="00F40A79" w:rsidP="00F40A79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3BC2" w14:textId="77777777" w:rsidR="00F40A79" w:rsidRPr="001E460E" w:rsidRDefault="00F40A79" w:rsidP="00F40A79">
            <w:pPr>
              <w:rPr>
                <w:lang w:val="en-US"/>
              </w:rPr>
            </w:pPr>
          </w:p>
        </w:tc>
      </w:tr>
      <w:tr w:rsidR="00122B8D" w:rsidRPr="001E460E" w14:paraId="75E58C47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FBE7E4" w14:textId="079222C0" w:rsidR="00122B8D" w:rsidRPr="001E460E" w:rsidRDefault="00EB19EE" w:rsidP="00F40A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EB19E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C11FC" w14:textId="77777777" w:rsidR="00122B8D" w:rsidRPr="001E460E" w:rsidRDefault="00122B8D" w:rsidP="00F40A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AC990" w14:textId="17592CFD" w:rsidR="00122B8D" w:rsidRPr="001E460E" w:rsidRDefault="00EB19EE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B19E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36B10" w14:textId="1A985173" w:rsidR="00122B8D" w:rsidRPr="001E460E" w:rsidRDefault="00EB19EE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B19E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MM10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EFECE" w14:textId="00AFF7F8" w:rsidR="00122B8D" w:rsidRPr="001E460E" w:rsidRDefault="00B456A7" w:rsidP="00F40A79">
            <w:pPr>
              <w:rPr>
                <w:lang w:val="en-US"/>
              </w:rPr>
            </w:pPr>
            <w:r w:rsidRPr="00B456A7">
              <w:rPr>
                <w:lang w:val="en-US"/>
              </w:rPr>
              <w:t>MM11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12154D" w14:textId="6ECEB3FD" w:rsidR="00122B8D" w:rsidRPr="001E460E" w:rsidRDefault="00B456A7" w:rsidP="00F40A79">
            <w:pPr>
              <w:rPr>
                <w:lang w:val="en-US"/>
              </w:rPr>
            </w:pPr>
            <w:r w:rsidRPr="00B456A7">
              <w:rPr>
                <w:lang w:val="en-US"/>
              </w:rPr>
              <w:t>MM13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81D8A" w14:textId="4B97308A" w:rsidR="00122B8D" w:rsidRPr="001E460E" w:rsidRDefault="00B456A7" w:rsidP="00F40A79">
            <w:pPr>
              <w:rPr>
                <w:lang w:val="en-US"/>
              </w:rPr>
            </w:pPr>
            <w:r w:rsidRPr="00B456A7">
              <w:rPr>
                <w:lang w:val="en-US"/>
              </w:rPr>
              <w:t>MM14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220690" w14:textId="6F09373B" w:rsidR="00122B8D" w:rsidRPr="001E460E" w:rsidRDefault="00B456A7" w:rsidP="00F40A79">
            <w:pPr>
              <w:rPr>
                <w:lang w:val="en-US"/>
              </w:rPr>
            </w:pPr>
            <w:r w:rsidRPr="00B456A7">
              <w:rPr>
                <w:lang w:val="en-US"/>
              </w:rPr>
              <w:t>MM15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2641B" w14:textId="77777777" w:rsidR="00122B8D" w:rsidRPr="001E460E" w:rsidRDefault="00122B8D" w:rsidP="00F40A79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A73693" w14:textId="77777777" w:rsidR="00122B8D" w:rsidRPr="001E460E" w:rsidRDefault="00122B8D" w:rsidP="00F40A79">
            <w:pPr>
              <w:rPr>
                <w:lang w:val="en-US"/>
              </w:rPr>
            </w:pPr>
          </w:p>
        </w:tc>
      </w:tr>
      <w:tr w:rsidR="00B456A7" w:rsidRPr="001E460E" w14:paraId="3D06B6D4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6436EA" w14:textId="5C842DAC" w:rsidR="00B456A7" w:rsidRPr="00EB19EE" w:rsidRDefault="00B456A7" w:rsidP="00F40A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456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9B75F7" w14:textId="77777777" w:rsidR="00B456A7" w:rsidRPr="001E460E" w:rsidRDefault="00B456A7" w:rsidP="00F40A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95F19" w14:textId="241468C9" w:rsidR="00B456A7" w:rsidRPr="00EB19EE" w:rsidRDefault="00304638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0463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MMC3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91F7CF" w14:textId="501A3846" w:rsidR="00B456A7" w:rsidRPr="00EB19EE" w:rsidRDefault="00304638" w:rsidP="00F40A79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0463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MMC4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DC7CBE" w14:textId="77777777" w:rsidR="00B456A7" w:rsidRPr="00B456A7" w:rsidRDefault="00B456A7" w:rsidP="00F40A79">
            <w:pPr>
              <w:rPr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AA55DF" w14:textId="77777777" w:rsidR="00B456A7" w:rsidRPr="00B456A7" w:rsidRDefault="00B456A7" w:rsidP="00F40A79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AD257B" w14:textId="77777777" w:rsidR="00B456A7" w:rsidRPr="00B456A7" w:rsidRDefault="00B456A7" w:rsidP="00F40A79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38E84" w14:textId="77777777" w:rsidR="00B456A7" w:rsidRPr="00B456A7" w:rsidRDefault="00B456A7" w:rsidP="00F40A79">
            <w:pPr>
              <w:rPr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FF2597" w14:textId="77777777" w:rsidR="00B456A7" w:rsidRPr="001E460E" w:rsidRDefault="00B456A7" w:rsidP="00F40A79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51B7D8" w14:textId="77777777" w:rsidR="00B456A7" w:rsidRPr="001E460E" w:rsidRDefault="00B456A7" w:rsidP="00F40A79">
            <w:pPr>
              <w:rPr>
                <w:lang w:val="en-US"/>
              </w:rPr>
            </w:pPr>
          </w:p>
        </w:tc>
      </w:tr>
    </w:tbl>
    <w:p w14:paraId="45434AC0" w14:textId="77777777" w:rsidR="001E460E" w:rsidRDefault="001E460E">
      <w:r>
        <w:br w:type="page"/>
      </w:r>
    </w:p>
    <w:tbl>
      <w:tblPr>
        <w:tblW w:w="10377" w:type="dxa"/>
        <w:tblInd w:w="108" w:type="dxa"/>
        <w:tblLook w:val="04A0" w:firstRow="1" w:lastRow="0" w:firstColumn="1" w:lastColumn="0" w:noHBand="0" w:noVBand="1"/>
      </w:tblPr>
      <w:tblGrid>
        <w:gridCol w:w="1034"/>
        <w:gridCol w:w="960"/>
        <w:gridCol w:w="1066"/>
        <w:gridCol w:w="1040"/>
        <w:gridCol w:w="1050"/>
        <w:gridCol w:w="1033"/>
        <w:gridCol w:w="1048"/>
        <w:gridCol w:w="1048"/>
        <w:gridCol w:w="1050"/>
        <w:gridCol w:w="1048"/>
      </w:tblGrid>
      <w:tr w:rsidR="001E460E" w:rsidRPr="001E460E" w14:paraId="7F106878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93CC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RECDV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D019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F54ADC" w14:textId="35A6D645" w:rsidR="001E460E" w:rsidRPr="001E460E" w:rsidRDefault="00CD1BC3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1BC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D101F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45DCD3" w14:textId="222FAED8" w:rsidR="001E460E" w:rsidRPr="001E460E" w:rsidRDefault="00CD1BC3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1BC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D101G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54AB8" w14:textId="4096BBEA" w:rsidR="001E460E" w:rsidRPr="001E460E" w:rsidRDefault="00CD1BC3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1BC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D101H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033EE" w14:textId="7C54B849" w:rsidR="001E460E" w:rsidRPr="001E460E" w:rsidRDefault="00CD1BC3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1BC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D101I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53DC9" w14:textId="101D2CF9" w:rsidR="001E460E" w:rsidRPr="001E460E" w:rsidRDefault="00CD1BC3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1BC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D101J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00B88" w14:textId="0091A73B" w:rsidR="001E460E" w:rsidRPr="001E460E" w:rsidRDefault="00902DFD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02DF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D103D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72D23" w14:textId="7F2AC991" w:rsidR="001E460E" w:rsidRPr="001E460E" w:rsidRDefault="00030CFD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30CF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D103E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CB4B31" w14:textId="5C270922" w:rsidR="001E460E" w:rsidRPr="001E460E" w:rsidRDefault="00030CFD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30CF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D103F</w:t>
            </w:r>
          </w:p>
        </w:tc>
      </w:tr>
      <w:tr w:rsidR="001E460E" w:rsidRPr="001E460E" w14:paraId="585ACB51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4C359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6FBA3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304892" w14:textId="7DA311A1" w:rsidR="001E460E" w:rsidRPr="001E460E" w:rsidRDefault="00030CFD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30CF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D105G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CF742" w14:textId="30D40473" w:rsidR="001E460E" w:rsidRPr="001E460E" w:rsidRDefault="00F3674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3674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D105L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6803B" w14:textId="573A1990" w:rsidR="001E460E" w:rsidRPr="001E460E" w:rsidRDefault="00F3674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3674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D105M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F24ECB" w14:textId="0A4F04A9" w:rsidR="001E460E" w:rsidRPr="001E460E" w:rsidRDefault="00F3674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3674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D105N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5A939" w14:textId="4E2343B4" w:rsidR="001E460E" w:rsidRPr="001E460E" w:rsidRDefault="00F3674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3674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D109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9C3A0" w14:textId="7B92A44B" w:rsidR="001E460E" w:rsidRPr="001E460E" w:rsidRDefault="005A101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101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D2BBBF" w14:textId="4CB27AEF" w:rsidR="001E460E" w:rsidRPr="001E460E" w:rsidRDefault="005A101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101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97A70" w14:textId="406E3623" w:rsidR="001E460E" w:rsidRPr="001E460E" w:rsidRDefault="005A101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101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D110F</w:t>
            </w:r>
          </w:p>
        </w:tc>
      </w:tr>
      <w:tr w:rsidR="001E460E" w:rsidRPr="001E460E" w14:paraId="21558B5E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6B7D8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7B602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4E2AB7" w14:textId="16C6B03A" w:rsidR="001E460E" w:rsidRPr="001E460E" w:rsidRDefault="005A101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101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D110G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98CF8" w14:textId="0B81CD0F" w:rsidR="001E460E" w:rsidRPr="001E460E" w:rsidRDefault="005A101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101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D110H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31BB71" w14:textId="3E41CBD7" w:rsidR="001E460E" w:rsidRPr="001E460E" w:rsidRDefault="009262AB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62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D115E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0C47A" w14:textId="326A5D70" w:rsidR="001E460E" w:rsidRPr="001E460E" w:rsidRDefault="009262AB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62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D115H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AE61C6" w14:textId="7C8E39AC" w:rsidR="001E460E" w:rsidRPr="001E460E" w:rsidRDefault="00EC673A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C673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D115I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9C085" w14:textId="1D0884EE" w:rsidR="001E460E" w:rsidRPr="001E460E" w:rsidRDefault="00EC673A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C673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D115J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B951E" w14:textId="1A7FCEB9" w:rsidR="001E460E" w:rsidRPr="001E460E" w:rsidRDefault="000B526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B526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D115M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481D4" w14:textId="098E25A8" w:rsidR="001E460E" w:rsidRPr="001E460E" w:rsidRDefault="000B526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B526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D115N</w:t>
            </w:r>
          </w:p>
        </w:tc>
      </w:tr>
      <w:tr w:rsidR="001E460E" w:rsidRPr="001E460E" w14:paraId="13C778AE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5775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81A30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D198DA" w14:textId="4AC87CB0" w:rsidR="001E460E" w:rsidRPr="001E460E" w:rsidRDefault="000B526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B526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D115R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1AEF4" w14:textId="3D8385D1" w:rsidR="001E460E" w:rsidRPr="001E460E" w:rsidRDefault="000B526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B526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16C41" w14:textId="5D62013B" w:rsidR="001E460E" w:rsidRPr="001E460E" w:rsidRDefault="000B526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B526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D115T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2DA7F" w14:textId="651C0F25" w:rsidR="001E460E" w:rsidRPr="001E460E" w:rsidRDefault="000B526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B526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D115U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50EA8" w14:textId="48339B03" w:rsidR="001E460E" w:rsidRPr="001E460E" w:rsidRDefault="001F2CAB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2C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018AC" w14:textId="7BAF7FE4" w:rsidR="001E460E" w:rsidRPr="001E460E" w:rsidRDefault="001F2CAB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2C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2F6FEC" w14:textId="0E302FA1" w:rsidR="001E460E" w:rsidRPr="001E460E" w:rsidRDefault="001F2CAB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2C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5B115" w14:textId="70002142" w:rsidR="001E460E" w:rsidRPr="001E460E" w:rsidRDefault="005909F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09F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D115XF</w:t>
            </w:r>
          </w:p>
        </w:tc>
      </w:tr>
      <w:tr w:rsidR="001E460E" w:rsidRPr="001E460E" w14:paraId="5A768AE3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5D09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71A75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DEBB78" w14:textId="0AF00DB2" w:rsidR="001E460E" w:rsidRPr="001E460E" w:rsidRDefault="005909F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09F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D115XG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AB094" w14:textId="50051162" w:rsidR="001E460E" w:rsidRPr="001E460E" w:rsidRDefault="005909F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09F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D115XH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4EA44" w14:textId="7E95ABDF" w:rsidR="001E460E" w:rsidRPr="001E460E" w:rsidRDefault="005909F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09F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D115XI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C1E00" w14:textId="74D30797" w:rsidR="001E460E" w:rsidRPr="001E460E" w:rsidRDefault="005909F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09F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17C408" w14:textId="3989487A" w:rsidR="001E460E" w:rsidRPr="001E460E" w:rsidRDefault="005909F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909F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D115XK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8658A" w14:textId="5E65C984" w:rsidR="001E460E" w:rsidRPr="001E460E" w:rsidRDefault="0092476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76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EC118F" w14:textId="2287226C" w:rsidR="001E460E" w:rsidRPr="001E460E" w:rsidRDefault="0092476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76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A7E27" w14:textId="57A8C9B0" w:rsidR="001E460E" w:rsidRPr="001E460E" w:rsidRDefault="0092476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76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D118H</w:t>
            </w:r>
          </w:p>
        </w:tc>
      </w:tr>
      <w:tr w:rsidR="001E460E" w:rsidRPr="001E460E" w14:paraId="242214F6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15D0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7CE3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0416BC" w14:textId="7FAE0C9D" w:rsidR="001E460E" w:rsidRPr="001E460E" w:rsidRDefault="0092476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76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D118I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91751" w14:textId="34090E5F" w:rsidR="001E460E" w:rsidRPr="001E460E" w:rsidRDefault="0092476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76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06347" w14:textId="7B3284CE" w:rsidR="001E460E" w:rsidRPr="001E460E" w:rsidRDefault="0092476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76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D118N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D875D" w14:textId="2D493192" w:rsidR="001E460E" w:rsidRPr="001E460E" w:rsidRDefault="004320CA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320C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D118R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EDC45" w14:textId="5E404843" w:rsidR="001E460E" w:rsidRPr="001E460E" w:rsidRDefault="004320CA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320C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D118S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F5029B" w14:textId="262DFF25" w:rsidR="001E460E" w:rsidRPr="001E460E" w:rsidRDefault="004320CA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320C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1CF5A" w14:textId="12375D0D" w:rsidR="001E460E" w:rsidRPr="001E460E" w:rsidRDefault="004320CA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320C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D118U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C5769" w14:textId="3226B7FA" w:rsidR="001E460E" w:rsidRPr="001E460E" w:rsidRDefault="005D401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40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D118XA</w:t>
            </w:r>
          </w:p>
        </w:tc>
      </w:tr>
      <w:tr w:rsidR="001E460E" w:rsidRPr="001E460E" w14:paraId="7477766D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F596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C5BA0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3E4B1" w14:textId="2AC4B174" w:rsidR="001E460E" w:rsidRPr="001E460E" w:rsidRDefault="005D401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40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D118XB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90C6D" w14:textId="19543F21" w:rsidR="001E460E" w:rsidRPr="001E460E" w:rsidRDefault="005D401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40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E9F4A" w14:textId="0FC4F734" w:rsidR="001E460E" w:rsidRPr="001E460E" w:rsidRDefault="005D401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40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D118XF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1D716" w14:textId="73644204" w:rsidR="001E460E" w:rsidRPr="001E460E" w:rsidRDefault="00810EB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10EB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F554EA" w14:textId="7B50EF54" w:rsidR="001E460E" w:rsidRPr="001E460E" w:rsidRDefault="00810EB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10EB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D118XH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75A77" w14:textId="7A3B37B0" w:rsidR="001E460E" w:rsidRPr="001E460E" w:rsidRDefault="00FB68F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B68F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D118XI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66FAF" w14:textId="3F13B78C" w:rsidR="001E460E" w:rsidRPr="001E460E" w:rsidRDefault="00FB68F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B68F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74825" w14:textId="4B85682F" w:rsidR="001E460E" w:rsidRPr="001E460E" w:rsidRDefault="00FB68F5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B68F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D118XK</w:t>
            </w:r>
          </w:p>
        </w:tc>
      </w:tr>
      <w:tr w:rsidR="001E460E" w:rsidRPr="001E460E" w14:paraId="275BC178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1C46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79D3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29008" w14:textId="67F9B8D5" w:rsidR="001E460E" w:rsidRPr="001E460E" w:rsidRDefault="00787AA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87A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C70D3" w14:textId="43B3022F" w:rsidR="001E460E" w:rsidRPr="001E460E" w:rsidRDefault="00787AA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87A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13A67" w14:textId="61537C26" w:rsidR="001E460E" w:rsidRPr="001E460E" w:rsidRDefault="00787AA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87A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A3C89" w14:textId="539B571E" w:rsidR="001E460E" w:rsidRPr="001E460E" w:rsidRDefault="00787AA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87A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139AC" w14:textId="350E1BA9" w:rsidR="001E460E" w:rsidRPr="001E460E" w:rsidRDefault="00787AA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87A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E5685" w14:textId="342B3C09" w:rsidR="001E460E" w:rsidRPr="001E460E" w:rsidRDefault="0051583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1583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A20C2" w14:textId="03073234" w:rsidR="001E460E" w:rsidRPr="001E460E" w:rsidRDefault="0051583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1583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B7704B" w14:textId="26C7A33C" w:rsidR="001E460E" w:rsidRPr="001E460E" w:rsidRDefault="0051583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1583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D119L</w:t>
            </w:r>
          </w:p>
        </w:tc>
      </w:tr>
      <w:tr w:rsidR="001E460E" w:rsidRPr="001E460E" w14:paraId="310902D4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9D25E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81559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7CFD2" w14:textId="6EB5DFA5" w:rsidR="001E460E" w:rsidRPr="001E460E" w:rsidRDefault="0051583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1583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FC98FC" w14:textId="77209FEF" w:rsidR="001E460E" w:rsidRPr="001E460E" w:rsidRDefault="0051583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1583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85D263" w14:textId="001FBC47" w:rsidR="001E460E" w:rsidRPr="001E460E" w:rsidRDefault="0051583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1583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D119O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50DCE" w14:textId="29215126" w:rsidR="001E460E" w:rsidRPr="001E460E" w:rsidRDefault="0074555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4555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D119P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4FA2F9" w14:textId="47809654" w:rsidR="001E460E" w:rsidRPr="001E460E" w:rsidRDefault="0074555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4555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D119Q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2C367F" w14:textId="3D2D3640" w:rsidR="001E460E" w:rsidRPr="001E460E" w:rsidRDefault="0074555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4555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392B6" w14:textId="77DC247B" w:rsidR="001E460E" w:rsidRPr="001E460E" w:rsidRDefault="0074555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4555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D119S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900B2A" w14:textId="0DBB3EA4" w:rsidR="001E460E" w:rsidRPr="001E460E" w:rsidRDefault="0074555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4555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D119T</w:t>
            </w:r>
          </w:p>
        </w:tc>
      </w:tr>
      <w:tr w:rsidR="001E460E" w:rsidRPr="001E460E" w14:paraId="6B1344DC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5E2D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BD8D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879A3F" w14:textId="5D4A8F1C" w:rsidR="001E460E" w:rsidRPr="001E460E" w:rsidRDefault="00745559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4555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D119V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53C6D" w14:textId="4DAEB996" w:rsidR="001E460E" w:rsidRPr="001E460E" w:rsidRDefault="004C4F6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C4F6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D119W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5BFDC3" w14:textId="213B8114" w:rsidR="001E460E" w:rsidRPr="001E460E" w:rsidRDefault="004C4F6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C4F6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D119XA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2E559" w14:textId="280AFF5B" w:rsidR="001E460E" w:rsidRPr="001E460E" w:rsidRDefault="004C4F6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C4F6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57A6B" w14:textId="0A309E04" w:rsidR="001E460E" w:rsidRPr="001E460E" w:rsidRDefault="004C4F6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C4F6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D119XI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F65B13" w14:textId="7A9307E4" w:rsidR="001E460E" w:rsidRPr="001E460E" w:rsidRDefault="004C4F6F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C4F6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D119XJ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0B9A7" w14:textId="4137C704" w:rsidR="001E460E" w:rsidRPr="001E460E" w:rsidRDefault="00D27B34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27B3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D119XK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EF5A9" w14:textId="32DE7C5A" w:rsidR="001E460E" w:rsidRPr="001E460E" w:rsidRDefault="00D27B34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27B3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D120</w:t>
            </w:r>
          </w:p>
        </w:tc>
      </w:tr>
      <w:tr w:rsidR="001E460E" w:rsidRPr="001E460E" w14:paraId="18F3C952" w14:textId="77777777" w:rsidTr="001F52AC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59E7C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DF0E9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FE9C5" w14:textId="4A3F805B" w:rsidR="001E460E" w:rsidRPr="001E460E" w:rsidRDefault="00D27B34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27B3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D123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7FD37" w14:textId="21C79307" w:rsidR="001E460E" w:rsidRPr="001E460E" w:rsidRDefault="00D27B34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27B3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D127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69E7DF" w14:textId="3D3D47A7" w:rsidR="001E460E" w:rsidRPr="001E460E" w:rsidRDefault="00AA3263" w:rsidP="001E460E">
            <w:pPr>
              <w:rPr>
                <w:lang w:val="en-US"/>
              </w:rPr>
            </w:pPr>
            <w:r w:rsidRPr="00AA3263">
              <w:rPr>
                <w:lang w:val="en-US"/>
              </w:rPr>
              <w:t>D127O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F11508" w14:textId="68412589" w:rsidR="001E460E" w:rsidRPr="001E460E" w:rsidRDefault="00AA3263" w:rsidP="001E460E">
            <w:pPr>
              <w:rPr>
                <w:lang w:val="en-US"/>
              </w:rPr>
            </w:pPr>
            <w:r w:rsidRPr="00AA3263">
              <w:rPr>
                <w:lang w:val="en-US"/>
              </w:rPr>
              <w:t>D127P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C07E2B" w14:textId="2E013BB9" w:rsidR="001E460E" w:rsidRPr="001E460E" w:rsidRDefault="00AA3263" w:rsidP="001E460E">
            <w:pPr>
              <w:rPr>
                <w:lang w:val="en-US"/>
              </w:rPr>
            </w:pPr>
            <w:r w:rsidRPr="00AA3263">
              <w:rPr>
                <w:lang w:val="en-US"/>
              </w:rPr>
              <w:t>D127Q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4FC2E" w14:textId="3985DF0D" w:rsidR="001E460E" w:rsidRPr="001E460E" w:rsidRDefault="00AA3263" w:rsidP="001E460E">
            <w:pPr>
              <w:rPr>
                <w:lang w:val="en-US"/>
              </w:rPr>
            </w:pPr>
            <w:r w:rsidRPr="00AA3263">
              <w:rPr>
                <w:lang w:val="en-US"/>
              </w:rPr>
              <w:t>D127R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B5245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FE793" w14:textId="77777777" w:rsidR="001E460E" w:rsidRPr="001E460E" w:rsidRDefault="001E460E" w:rsidP="001E460E">
            <w:pPr>
              <w:rPr>
                <w:lang w:val="en-US"/>
              </w:rPr>
            </w:pPr>
          </w:p>
        </w:tc>
      </w:tr>
      <w:tr w:rsidR="001E460E" w:rsidRPr="001E460E" w14:paraId="0AC33F38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F1D3D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RECG1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18DD2" w14:textId="77777777" w:rsidR="001E460E" w:rsidRPr="001E460E" w:rsidRDefault="001E460E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70E8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A2FEE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D610E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1446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3B87E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98561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E9847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4C4EC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G117H</w:t>
            </w:r>
          </w:p>
        </w:tc>
      </w:tr>
      <w:tr w:rsidR="001E460E" w:rsidRPr="001E460E" w14:paraId="117B42C7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D04A2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7AB05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8B583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G117I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1C23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G117J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C315F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G117X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EEE5D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E460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G117Y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525B" w14:textId="77777777" w:rsidR="001E460E" w:rsidRPr="001E460E" w:rsidRDefault="001E460E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34E8A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8EA0A" w14:textId="77777777" w:rsidR="001E460E" w:rsidRPr="001E460E" w:rsidRDefault="001E460E" w:rsidP="001E460E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7364F" w14:textId="77777777" w:rsidR="001E460E" w:rsidRPr="001E460E" w:rsidRDefault="001E460E" w:rsidP="001E460E">
            <w:pPr>
              <w:rPr>
                <w:lang w:val="en-US"/>
              </w:rPr>
            </w:pPr>
          </w:p>
        </w:tc>
      </w:tr>
      <w:tr w:rsidR="00C061D0" w:rsidRPr="001E460E" w14:paraId="03C1A823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120719" w14:textId="621DDB38" w:rsidR="00C061D0" w:rsidRPr="001E460E" w:rsidRDefault="00C061D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061D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RECSBC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706B2" w14:textId="77777777" w:rsidR="00C061D0" w:rsidRPr="001E460E" w:rsidRDefault="00C061D0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B8D8D7" w14:textId="2D3F75F7" w:rsidR="00C061D0" w:rsidRPr="001E460E" w:rsidRDefault="00941B91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41B9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ML501J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3ABCF" w14:textId="6497678E" w:rsidR="00C061D0" w:rsidRPr="001E460E" w:rsidRDefault="005C3394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C339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ML501K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32034" w14:textId="77777777" w:rsidR="00C061D0" w:rsidRPr="001E460E" w:rsidRDefault="00C061D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75C67" w14:textId="77777777" w:rsidR="00C061D0" w:rsidRPr="001E460E" w:rsidRDefault="00C061D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60E2D1" w14:textId="77777777" w:rsidR="00C061D0" w:rsidRPr="001E460E" w:rsidRDefault="00C061D0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EA2818" w14:textId="77777777" w:rsidR="00C061D0" w:rsidRPr="001E460E" w:rsidRDefault="00C061D0" w:rsidP="001E460E">
            <w:pPr>
              <w:rPr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0F516" w14:textId="77777777" w:rsidR="00C061D0" w:rsidRPr="001E460E" w:rsidRDefault="00C061D0" w:rsidP="001E460E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73B10" w14:textId="77777777" w:rsidR="00C061D0" w:rsidRPr="001E460E" w:rsidRDefault="00C061D0" w:rsidP="001E460E">
            <w:pPr>
              <w:rPr>
                <w:lang w:val="en-US"/>
              </w:rPr>
            </w:pPr>
          </w:p>
        </w:tc>
      </w:tr>
      <w:tr w:rsidR="005C3394" w:rsidRPr="001E460E" w14:paraId="076D1282" w14:textId="77777777" w:rsidTr="001E460E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A5A966" w14:textId="69DA547C" w:rsidR="005C3394" w:rsidRPr="00C061D0" w:rsidRDefault="005C3394" w:rsidP="001E460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C339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RECFIS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08113" w14:textId="77777777" w:rsidR="005C3394" w:rsidRPr="001E460E" w:rsidRDefault="005C3394" w:rsidP="001E460E">
            <w:pPr>
              <w:rPr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4499A1" w14:textId="65EDBFE6" w:rsidR="005C3394" w:rsidRPr="00941B91" w:rsidRDefault="00C66571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6657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FI9I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C6AC9F" w14:textId="4C815635" w:rsidR="005C3394" w:rsidRPr="005C3394" w:rsidRDefault="00C66571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6657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FI9J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9489E" w14:textId="1AB12E1F" w:rsidR="005C3394" w:rsidRPr="001E460E" w:rsidRDefault="00A517F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517F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FI9K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C3D527" w14:textId="7C7D2137" w:rsidR="005C3394" w:rsidRPr="001E460E" w:rsidRDefault="00A517F8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517F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FI9L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D50778" w14:textId="77777777" w:rsidR="005C3394" w:rsidRPr="001E460E" w:rsidRDefault="005C3394" w:rsidP="001E460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C5950" w14:textId="77777777" w:rsidR="005C3394" w:rsidRPr="001E460E" w:rsidRDefault="005C3394" w:rsidP="001E460E">
            <w:pPr>
              <w:rPr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4B4048" w14:textId="77777777" w:rsidR="005C3394" w:rsidRPr="001E460E" w:rsidRDefault="005C3394" w:rsidP="001E460E">
            <w:pPr>
              <w:rPr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EDEB6B" w14:textId="77777777" w:rsidR="005C3394" w:rsidRPr="001E460E" w:rsidRDefault="005C3394" w:rsidP="001E460E">
            <w:pPr>
              <w:rPr>
                <w:lang w:val="en-US"/>
              </w:rPr>
            </w:pPr>
          </w:p>
        </w:tc>
      </w:tr>
    </w:tbl>
    <w:p w14:paraId="42682864" w14:textId="77777777" w:rsidR="00025001" w:rsidRDefault="00025001">
      <w:pPr>
        <w:outlineLvl w:val="0"/>
        <w:rPr>
          <w:b/>
          <w:sz w:val="22"/>
          <w:u w:val="single"/>
          <w:lang w:val="en-US"/>
        </w:rPr>
      </w:pPr>
    </w:p>
    <w:p w14:paraId="30E26476" w14:textId="77777777" w:rsidR="00025001" w:rsidRDefault="00025001">
      <w:pPr>
        <w:outlineLvl w:val="0"/>
        <w:rPr>
          <w:bCs/>
          <w:sz w:val="22"/>
          <w:lang w:val="en-US"/>
        </w:rPr>
      </w:pPr>
      <w:r>
        <w:rPr>
          <w:b/>
          <w:sz w:val="22"/>
          <w:u w:val="single"/>
          <w:lang w:val="en-US"/>
        </w:rPr>
        <w:t>MALE QUESTIONNAIRE</w:t>
      </w:r>
    </w:p>
    <w:p w14:paraId="7834DE6D" w14:textId="77777777" w:rsidR="00025001" w:rsidRDefault="00025001">
      <w:pPr>
        <w:outlineLvl w:val="0"/>
        <w:rPr>
          <w:bCs/>
          <w:sz w:val="22"/>
          <w:lang w:val="en-US"/>
        </w:rPr>
      </w:pPr>
    </w:p>
    <w:tbl>
      <w:tblPr>
        <w:tblW w:w="10457" w:type="dxa"/>
        <w:tblInd w:w="108" w:type="dxa"/>
        <w:tblLook w:val="04A0" w:firstRow="1" w:lastRow="0" w:firstColumn="1" w:lastColumn="0" w:noHBand="0" w:noVBand="1"/>
      </w:tblPr>
      <w:tblGrid>
        <w:gridCol w:w="1013"/>
        <w:gridCol w:w="960"/>
        <w:gridCol w:w="1097"/>
        <w:gridCol w:w="1017"/>
        <w:gridCol w:w="1097"/>
        <w:gridCol w:w="1017"/>
        <w:gridCol w:w="1017"/>
        <w:gridCol w:w="1111"/>
        <w:gridCol w:w="1017"/>
        <w:gridCol w:w="1111"/>
      </w:tblGrid>
      <w:tr w:rsidR="00025001" w:rsidRPr="00025001" w14:paraId="24C01078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5FA74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5FB8C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007A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MV026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14D8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MV029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3879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MV031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6C0F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MV032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6AF3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MV034A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C636A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MV048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A73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183F4" w14:textId="77777777" w:rsidR="00025001" w:rsidRPr="00025001" w:rsidRDefault="00025001" w:rsidP="00025001">
            <w:pPr>
              <w:rPr>
                <w:lang w:val="en-US"/>
              </w:rPr>
            </w:pPr>
          </w:p>
        </w:tc>
      </w:tr>
      <w:tr w:rsidR="00025001" w:rsidRPr="00025001" w14:paraId="7DCC272E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48390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1F74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B6D9A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MV103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852D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MV134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985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MV156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31F77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MV167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AC902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MV168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351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73AEC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C56D6" w14:textId="77777777" w:rsidR="00025001" w:rsidRPr="00025001" w:rsidRDefault="00025001" w:rsidP="00025001">
            <w:pPr>
              <w:rPr>
                <w:lang w:val="en-US"/>
              </w:rPr>
            </w:pPr>
          </w:p>
        </w:tc>
      </w:tr>
      <w:tr w:rsidR="00025001" w:rsidRPr="00025001" w14:paraId="2D04E358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80EF1" w14:textId="1920637B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MREC2</w:t>
            </w:r>
            <w:r w:rsidR="001B111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1F782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12CC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MV225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1C7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MV246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E31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MV251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A58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MV252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9DA0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EC6E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10B48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A265" w14:textId="77777777" w:rsidR="00025001" w:rsidRPr="00025001" w:rsidRDefault="00025001" w:rsidP="00025001">
            <w:pPr>
              <w:rPr>
                <w:lang w:val="en-US"/>
              </w:rPr>
            </w:pPr>
          </w:p>
        </w:tc>
      </w:tr>
      <w:tr w:rsidR="00025001" w:rsidRPr="00025001" w14:paraId="72417E42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7AF7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20F6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3EE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MV302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807D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MV305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121E9" w14:textId="4EDF4261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ED5F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2406A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DEF63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56A60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D4AB" w14:textId="77777777" w:rsidR="00025001" w:rsidRPr="00025001" w:rsidRDefault="00025001" w:rsidP="00025001">
            <w:pPr>
              <w:rPr>
                <w:lang w:val="en-US"/>
              </w:rPr>
            </w:pPr>
          </w:p>
        </w:tc>
      </w:tr>
      <w:tr w:rsidR="00F345C1" w:rsidRPr="00025001" w14:paraId="11D45E9D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9785" w14:textId="77777777" w:rsidR="00F345C1" w:rsidRPr="00025001" w:rsidRDefault="00F345C1" w:rsidP="00F345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B8BC" w14:textId="77777777" w:rsidR="00F345C1" w:rsidRPr="00025001" w:rsidRDefault="00F345C1" w:rsidP="00F345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5E1F6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MV323A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A4FCC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MV325B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E5C6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MV372A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2E4A0" w14:textId="596EBC44" w:rsidR="00F345C1" w:rsidRPr="00025001" w:rsidRDefault="009B69B0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B69B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MV384I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39BD19" w14:textId="64CF9076" w:rsidR="00F345C1" w:rsidRPr="00025001" w:rsidRDefault="009B69B0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B69B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MV384J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81C01" w14:textId="6C541490" w:rsidR="00F345C1" w:rsidRPr="00025001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53C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MV384K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74DD8" w14:textId="48349A3A" w:rsidR="00F345C1" w:rsidRPr="00025001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53C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MV396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23E7F" w14:textId="65730B98" w:rsidR="00F345C1" w:rsidRPr="00025001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53C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MV3A09B</w:t>
            </w:r>
          </w:p>
        </w:tc>
      </w:tr>
      <w:tr w:rsidR="00A53CA9" w:rsidRPr="00025001" w14:paraId="565D062F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AFCD1C" w14:textId="77777777" w:rsidR="00A53CA9" w:rsidRPr="00025001" w:rsidRDefault="00A53CA9" w:rsidP="00F345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C7FB1" w14:textId="77777777" w:rsidR="00A53CA9" w:rsidRPr="00025001" w:rsidRDefault="00A53CA9" w:rsidP="00F345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B7EF2" w14:textId="162A5E61" w:rsidR="00A53CA9" w:rsidRPr="00025001" w:rsidRDefault="009C3776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C377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MV3B17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61D4FD" w14:textId="77777777" w:rsidR="00A53CA9" w:rsidRPr="00025001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34EE44" w14:textId="77777777" w:rsidR="00A53CA9" w:rsidRPr="00025001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A56007" w14:textId="77777777" w:rsidR="00A53CA9" w:rsidRPr="009B69B0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19E4B" w14:textId="77777777" w:rsidR="00A53CA9" w:rsidRPr="009B69B0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029477" w14:textId="77777777" w:rsidR="00A53CA9" w:rsidRPr="00A53CA9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65E64" w14:textId="77777777" w:rsidR="00A53CA9" w:rsidRPr="00A53CA9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FEEE8" w14:textId="77777777" w:rsidR="00A53CA9" w:rsidRPr="00A53CA9" w:rsidRDefault="00A53CA9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F345C1" w:rsidRPr="00025001" w14:paraId="16335423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63A9" w14:textId="77777777" w:rsidR="00F345C1" w:rsidRPr="00025001" w:rsidRDefault="00F345C1" w:rsidP="00F345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20DD5" w14:textId="77777777" w:rsidR="00F345C1" w:rsidRPr="00025001" w:rsidRDefault="00F345C1" w:rsidP="00F345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6A22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9EAD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MV463B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9244C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3C19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83F4F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MV463E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18453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MV463F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610F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MV463G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E4E6C" w14:textId="77777777" w:rsidR="00F345C1" w:rsidRPr="00025001" w:rsidRDefault="00F345C1" w:rsidP="00F345C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MV463X</w:t>
            </w:r>
          </w:p>
        </w:tc>
      </w:tr>
      <w:tr w:rsidR="009673B2" w:rsidRPr="00025001" w14:paraId="0C768A2F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F8075" w14:textId="77777777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FD5C2" w14:textId="77777777" w:rsidR="009673B2" w:rsidRPr="00025001" w:rsidRDefault="009673B2" w:rsidP="009673B2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8315E" w14:textId="77777777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MV463Z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ABE56" w14:textId="77777777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MV464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4C541" w14:textId="77777777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MV477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02A8C" w14:textId="77777777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MV478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D3831" w14:textId="77777777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MV479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890B" w14:textId="77777777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32B49" w14:textId="3B805DE2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MV481E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06384" w14:textId="469E7B19" w:rsidR="009673B2" w:rsidRPr="00025001" w:rsidRDefault="009673B2" w:rsidP="009673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MV481F</w:t>
            </w:r>
          </w:p>
        </w:tc>
      </w:tr>
      <w:tr w:rsidR="00876B73" w:rsidRPr="00025001" w14:paraId="5B2FDBBA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EEA3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BA95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0CB807" w14:textId="454F0B06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MV481G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FCAC78" w14:textId="0466C491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MV481H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71862F" w14:textId="1AD15A25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MV482A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358607" w14:textId="6C7BFE0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MV482B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382ED" w14:textId="6BCD4269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MV482C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28367" w14:textId="3C799754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MV483B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98074C" w14:textId="1FAF3B9F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MV483C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CB246" w14:textId="65E63679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876B73" w:rsidRPr="00025001" w14:paraId="4385F145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85AAE" w14:textId="77777777" w:rsidR="00876B73" w:rsidRPr="00025001" w:rsidRDefault="00876B73" w:rsidP="00876B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B79BC" w14:textId="77777777" w:rsidR="00876B73" w:rsidRPr="00025001" w:rsidRDefault="00876B73" w:rsidP="00876B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A07CC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MV541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0988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C79E0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C6D8D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398A2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5399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D8C4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ABC48" w14:textId="77777777" w:rsidR="00876B73" w:rsidRPr="00025001" w:rsidRDefault="00876B73" w:rsidP="00876B73">
            <w:pPr>
              <w:rPr>
                <w:lang w:val="en-US"/>
              </w:rPr>
            </w:pPr>
          </w:p>
        </w:tc>
      </w:tr>
      <w:tr w:rsidR="00876B73" w:rsidRPr="00025001" w14:paraId="40116982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B91D" w14:textId="77777777" w:rsidR="00876B73" w:rsidRPr="00025001" w:rsidRDefault="00876B73" w:rsidP="00876B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B473C" w14:textId="77777777" w:rsidR="00876B73" w:rsidRPr="00025001" w:rsidRDefault="00876B73" w:rsidP="00876B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7707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MV621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2427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D97C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6ADA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9E9E4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MV633D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E8840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DD079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MV633F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87E7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MV633G</w:t>
            </w:r>
          </w:p>
        </w:tc>
      </w:tr>
      <w:tr w:rsidR="00876B73" w:rsidRPr="00025001" w14:paraId="6DC2B378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969BA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A0C0B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CC50E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MV634A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099BB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MV634B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6722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MV634C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F7924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MV634D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7223C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92E90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C3131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E755" w14:textId="77777777" w:rsidR="00876B73" w:rsidRPr="00025001" w:rsidRDefault="00876B73" w:rsidP="00876B73">
            <w:pPr>
              <w:rPr>
                <w:lang w:val="en-US"/>
              </w:rPr>
            </w:pPr>
          </w:p>
        </w:tc>
      </w:tr>
      <w:tr w:rsidR="00876B73" w:rsidRPr="00025001" w14:paraId="1347CE28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BEBB7" w14:textId="77777777" w:rsidR="00876B73" w:rsidRPr="00025001" w:rsidRDefault="00876B73" w:rsidP="00876B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EC5B1" w14:textId="77777777" w:rsidR="00876B73" w:rsidRPr="00025001" w:rsidRDefault="00876B73" w:rsidP="00876B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D497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MV719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29505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MV721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DDE0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93FE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96B44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MV743D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CA12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9017D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MV743F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ACFEF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MV743G</w:t>
            </w:r>
          </w:p>
        </w:tc>
      </w:tr>
      <w:tr w:rsidR="00876B73" w:rsidRPr="00025001" w14:paraId="65825A3F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C8F33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E79FC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A85F2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MV747A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871A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MV747B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E9C1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6DE1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FF44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CC31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2A46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09B4A" w14:textId="77777777" w:rsidR="00876B73" w:rsidRPr="00025001" w:rsidRDefault="00876B73" w:rsidP="00876B73">
            <w:pPr>
              <w:rPr>
                <w:lang w:val="en-US"/>
              </w:rPr>
            </w:pPr>
          </w:p>
        </w:tc>
      </w:tr>
      <w:tr w:rsidR="00876B73" w:rsidRPr="00025001" w14:paraId="4B91CFAF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002C" w14:textId="77777777" w:rsidR="00876B73" w:rsidRPr="00025001" w:rsidRDefault="00876B73" w:rsidP="00876B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774B" w14:textId="77777777" w:rsidR="00876B73" w:rsidRPr="00025001" w:rsidRDefault="00876B73" w:rsidP="00876B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953E2" w14:textId="75381D96" w:rsidR="00876B73" w:rsidRPr="00025001" w:rsidRDefault="00385030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8503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MV750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A3E48F" w14:textId="70A36E60" w:rsidR="00876B73" w:rsidRPr="00025001" w:rsidRDefault="00385030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8503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MV751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42B85" w14:textId="00C7B8C9" w:rsidR="00876B73" w:rsidRPr="00025001" w:rsidRDefault="00385030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8503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MV754BP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868AE5" w14:textId="402AA8C8" w:rsidR="00876B73" w:rsidRPr="00025001" w:rsidRDefault="00385030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8503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B5D84" w14:textId="079D00FE" w:rsidR="00876B73" w:rsidRPr="00025001" w:rsidRDefault="00102C28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02C2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MV763D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8F6134" w14:textId="3223BEAA" w:rsidR="00876B73" w:rsidRPr="00025001" w:rsidRDefault="00102C28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02C2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MV763E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90CFF8" w14:textId="44080E31" w:rsidR="00876B73" w:rsidRPr="00025001" w:rsidRDefault="00102C28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02C2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MV763F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875341" w14:textId="67AAC388" w:rsidR="00876B73" w:rsidRPr="00025001" w:rsidRDefault="00102C28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02C2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MV763G</w:t>
            </w:r>
          </w:p>
        </w:tc>
      </w:tr>
      <w:tr w:rsidR="00876B73" w:rsidRPr="00025001" w14:paraId="51DC1E67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95C25" w14:textId="77777777" w:rsidR="00876B73" w:rsidRPr="00025001" w:rsidRDefault="00876B73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0BCAD" w14:textId="77777777" w:rsidR="00876B73" w:rsidRPr="00025001" w:rsidRDefault="00876B73" w:rsidP="00876B73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430C64" w14:textId="084537D4" w:rsidR="00876B73" w:rsidRPr="00025001" w:rsidRDefault="00132487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3248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MV768A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F4679" w14:textId="255A2169" w:rsidR="00876B73" w:rsidRPr="00025001" w:rsidRDefault="00132487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3248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MV768B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F6A65" w14:textId="415B0EBB" w:rsidR="00876B73" w:rsidRPr="00025001" w:rsidRDefault="00132487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3248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MV768C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187BF" w14:textId="34BBA447" w:rsidR="00876B73" w:rsidRPr="00025001" w:rsidRDefault="00132487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3248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1892C" w14:textId="02C76716" w:rsidR="00876B73" w:rsidRPr="00025001" w:rsidRDefault="00132487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3248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MV770A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82E34" w14:textId="5D5ABA72" w:rsidR="00876B73" w:rsidRPr="00025001" w:rsidRDefault="00132487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3248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MV770B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17D32" w14:textId="061C93D4" w:rsidR="00876B73" w:rsidRPr="00025001" w:rsidRDefault="00132487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3248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MV770C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CCE1E" w14:textId="16FFF1AE" w:rsidR="00876B73" w:rsidRPr="00025001" w:rsidRDefault="00E71C89" w:rsidP="00876B7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71C8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MV770D</w:t>
            </w:r>
          </w:p>
        </w:tc>
      </w:tr>
      <w:tr w:rsidR="000557B2" w:rsidRPr="00025001" w14:paraId="2836E3E0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3687" w14:textId="77777777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9C1A" w14:textId="77777777" w:rsidR="000557B2" w:rsidRPr="00025001" w:rsidRDefault="000557B2" w:rsidP="000557B2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C88118" w14:textId="1BD3A25F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D1B8E" w14:textId="2108C891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MV770F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E70C5F" w14:textId="69032309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MV770G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28708" w14:textId="38641199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MV770H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314C0" w14:textId="7203E1B0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MV770I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8FD13C" w14:textId="19F6053E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MV770J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AA936" w14:textId="0E33C902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MV770K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1A6238" w14:textId="73B30F04" w:rsidR="000557B2" w:rsidRPr="00025001" w:rsidRDefault="000557B2" w:rsidP="000557B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MV770L</w:t>
            </w:r>
          </w:p>
        </w:tc>
      </w:tr>
      <w:tr w:rsidR="00780003" w:rsidRPr="00025001" w14:paraId="3CD96584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C0A5" w14:textId="77777777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6397" w14:textId="77777777" w:rsidR="00780003" w:rsidRPr="00025001" w:rsidRDefault="00780003" w:rsidP="00780003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A8760A" w14:textId="7DFCFF74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MV770M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C543D6" w14:textId="6DE10C62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MV770N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C8394A" w14:textId="6DA5068E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AAFD7" w14:textId="6EF978A2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MV770P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488A6B" w14:textId="7395D336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MV770Q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F3175D" w14:textId="55D4C244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D44B96" w14:textId="5E2D8A16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649C9F" w14:textId="1417509A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MV770T</w:t>
            </w:r>
          </w:p>
        </w:tc>
      </w:tr>
      <w:tr w:rsidR="00780003" w:rsidRPr="00025001" w14:paraId="73C74321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460D" w14:textId="77777777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45D67" w14:textId="77777777" w:rsidR="00780003" w:rsidRPr="00025001" w:rsidRDefault="00780003" w:rsidP="00780003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01BD8" w14:textId="0DEE3EB1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MV770U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F92F2B" w14:textId="07E7B24B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MV770V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36EA5" w14:textId="5EAF9E3E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MV770W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8A9A" w14:textId="125696CE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MV770X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BA2DE7" w14:textId="1EE40DFE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MV774A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7FEFB5" w14:textId="2DF982BF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MV774B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1B9EBC" w14:textId="58199913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MV774C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A5840B" w14:textId="691256E0" w:rsidR="00780003" w:rsidRPr="00025001" w:rsidRDefault="00780003" w:rsidP="0078000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MV775</w:t>
            </w:r>
          </w:p>
        </w:tc>
      </w:tr>
      <w:tr w:rsidR="00493238" w:rsidRPr="00025001" w14:paraId="179AE746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3E7A" w14:textId="77777777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4A0F8" w14:textId="77777777" w:rsidR="00493238" w:rsidRPr="00025001" w:rsidRDefault="00493238" w:rsidP="00493238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300AFC" w14:textId="777835B5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MV777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222491" w14:textId="59B15C62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MV777A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E178EF" w14:textId="043210B8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MV778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E953BF" w14:textId="0FB812A7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MV779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3EA7F3" w14:textId="23B03FCD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MV780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BDB56C" w14:textId="6754E171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MV783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E5C728" w14:textId="3E599D7E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MV784A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5FD14" w14:textId="0EFBC4C4" w:rsidR="00493238" w:rsidRPr="00025001" w:rsidRDefault="00493238" w:rsidP="0049323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MV784B</w:t>
            </w:r>
          </w:p>
        </w:tc>
      </w:tr>
      <w:tr w:rsidR="00027662" w:rsidRPr="00025001" w14:paraId="65CF9723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1756" w14:textId="77777777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0CD8" w14:textId="77777777" w:rsidR="00027662" w:rsidRPr="00025001" w:rsidRDefault="00027662" w:rsidP="00027662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F482B3" w14:textId="2D805256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46EAC3" w14:textId="2EE36BE2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91D98" w14:textId="65AE913E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1397F" w14:textId="7506F70C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MV784F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67788E" w14:textId="27408D68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MV784G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8BAFF" w14:textId="727DA6F8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MV784H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7AB98D" w14:textId="597B7047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MV784I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2D4C28" w14:textId="6F8F3B1E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MV784J</w:t>
            </w:r>
          </w:p>
        </w:tc>
      </w:tr>
      <w:tr w:rsidR="00027662" w:rsidRPr="00025001" w14:paraId="335FE277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5F640" w14:textId="77777777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4DB99" w14:textId="77777777" w:rsidR="00027662" w:rsidRPr="00025001" w:rsidRDefault="00027662" w:rsidP="00027662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09816E" w14:textId="62628FDF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B734BF" w14:textId="7A365106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F70C8" w14:textId="10CF4C6B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689FE" w14:textId="7BB35472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MV784F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886F4" w14:textId="29BBA6BB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MV784G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CE0286" w14:textId="1EF81D97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MV784H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43BE3F" w14:textId="2F93F28A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MV784I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6628F" w14:textId="59CC52F3" w:rsidR="00027662" w:rsidRPr="00025001" w:rsidRDefault="00027662" w:rsidP="00027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MV784J</w:t>
            </w:r>
          </w:p>
        </w:tc>
      </w:tr>
      <w:tr w:rsidR="00F74A85" w:rsidRPr="00025001" w14:paraId="5859B596" w14:textId="77777777" w:rsidTr="000557B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B2E5" w14:textId="77777777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EAF7E" w14:textId="77777777" w:rsidR="00F74A85" w:rsidRPr="00025001" w:rsidRDefault="00F74A85" w:rsidP="00F74A85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9F465E" w14:textId="42943D6E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MV784K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B8865" w14:textId="4C058924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MV784L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8C7B76" w14:textId="0B6AFE4D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MV784M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691F95" w14:textId="22AA89BF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ED5611" w14:textId="03731997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MV784O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0BBA31" w14:textId="71A967FB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MV784P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2D8EB" w14:textId="0B06F5E2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MV784Q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789786" w14:textId="25138F95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MV784R</w:t>
            </w:r>
          </w:p>
        </w:tc>
      </w:tr>
      <w:tr w:rsidR="00F74A85" w:rsidRPr="00025001" w14:paraId="7012842D" w14:textId="77777777" w:rsidTr="000557B2">
        <w:trPr>
          <w:trHeight w:val="9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82765" w14:textId="77777777" w:rsidR="00F74A85" w:rsidRPr="00025001" w:rsidRDefault="00F74A85" w:rsidP="00F74A8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BF062" w14:textId="77777777" w:rsidR="00F74A85" w:rsidRPr="00025001" w:rsidRDefault="00F74A85" w:rsidP="00F74A85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1BD44" w14:textId="50B7EDB5" w:rsidR="00F74A85" w:rsidRPr="00025001" w:rsidRDefault="00F74A85" w:rsidP="00F74A8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8F20" w14:textId="3B271CA2" w:rsidR="00F74A85" w:rsidRPr="00025001" w:rsidRDefault="00F74A85" w:rsidP="00F74A8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MV784T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DAC06" w14:textId="6682518F" w:rsidR="00F74A85" w:rsidRPr="00025001" w:rsidRDefault="00F74A85" w:rsidP="00F74A8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MV784U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D1D27" w14:textId="307FCB91" w:rsidR="00F74A85" w:rsidRPr="00025001" w:rsidRDefault="00F74A85" w:rsidP="00F74A8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MV784V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412C5" w14:textId="31B153BE" w:rsidR="00F74A85" w:rsidRPr="00025001" w:rsidRDefault="00F74A85" w:rsidP="00F74A8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MV784X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0F2D9" w14:textId="7AE6603C" w:rsidR="00F74A85" w:rsidRPr="00025001" w:rsidRDefault="00F74A85" w:rsidP="00F74A8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MV785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13C28" w14:textId="7306D12F" w:rsidR="00F74A85" w:rsidRPr="00025001" w:rsidRDefault="00F74A85" w:rsidP="00F74A8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MV791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DB5C1" w14:textId="6793EDC9" w:rsidR="00F74A85" w:rsidRPr="00025001" w:rsidRDefault="00F74A85" w:rsidP="00F74A8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MV791A</w:t>
            </w:r>
          </w:p>
        </w:tc>
      </w:tr>
      <w:tr w:rsidR="00C3345D" w:rsidRPr="00025001" w14:paraId="471F8FBE" w14:textId="77777777" w:rsidTr="000557B2">
        <w:trPr>
          <w:trHeight w:val="9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071D6B" w14:textId="77777777" w:rsidR="00C3345D" w:rsidRPr="00025001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059F4" w14:textId="77777777" w:rsidR="00C3345D" w:rsidRPr="00025001" w:rsidRDefault="00C3345D" w:rsidP="00C3345D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7B570" w14:textId="3CF99266" w:rsidR="00C3345D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MV791B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4874B0" w14:textId="4D722B78" w:rsidR="00C3345D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MV793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14619" w14:textId="2FFA8152" w:rsidR="00C3345D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MV793A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B15D6" w14:textId="384001C1" w:rsidR="00C3345D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MV793B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163AB" w14:textId="77777777" w:rsidR="00C3345D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B98869" w14:textId="77777777" w:rsidR="00C3345D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31690" w14:textId="77777777" w:rsidR="00C3345D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553E1" w14:textId="77777777" w:rsidR="00C3345D" w:rsidRDefault="00C3345D" w:rsidP="00C33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1165B51A" w14:textId="77777777" w:rsidR="00025001" w:rsidRDefault="00025001">
      <w:r>
        <w:br w:type="page"/>
      </w:r>
    </w:p>
    <w:tbl>
      <w:tblPr>
        <w:tblW w:w="10326" w:type="dxa"/>
        <w:tblInd w:w="108" w:type="dxa"/>
        <w:tblLook w:val="04A0" w:firstRow="1" w:lastRow="0" w:firstColumn="1" w:lastColumn="0" w:noHBand="0" w:noVBand="1"/>
      </w:tblPr>
      <w:tblGrid>
        <w:gridCol w:w="1013"/>
        <w:gridCol w:w="960"/>
        <w:gridCol w:w="1097"/>
        <w:gridCol w:w="1017"/>
        <w:gridCol w:w="1017"/>
        <w:gridCol w:w="1017"/>
        <w:gridCol w:w="1017"/>
        <w:gridCol w:w="1111"/>
        <w:gridCol w:w="1017"/>
        <w:gridCol w:w="1060"/>
      </w:tblGrid>
      <w:tr w:rsidR="00025001" w:rsidRPr="00025001" w14:paraId="53F708CC" w14:textId="77777777" w:rsidTr="00025001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15894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FC6BC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F12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MV820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B98F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MV823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D87BA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MV826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D040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MV827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DED7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MV832B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B82E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MV832C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A039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MV833A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823E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MV833B</w:t>
            </w:r>
          </w:p>
        </w:tc>
      </w:tr>
      <w:tr w:rsidR="00025001" w:rsidRPr="00025001" w14:paraId="3594B7B4" w14:textId="77777777" w:rsidTr="00025001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61CF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A2B06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16370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MV833C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ACD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MV834A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406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MV834B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A9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MV834C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D150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MV835A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2BE3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MV835B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D06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MV835C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788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MV852A</w:t>
            </w:r>
          </w:p>
        </w:tc>
      </w:tr>
      <w:tr w:rsidR="00025001" w:rsidRPr="00025001" w14:paraId="0007D8D0" w14:textId="77777777" w:rsidTr="00025001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83F3F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18F8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CE1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MV852B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73233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MV852C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A81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MV853A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705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MV853B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37D1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MV853C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B4A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MV857B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37F7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MV857C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D068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MV857D</w:t>
            </w:r>
          </w:p>
        </w:tc>
      </w:tr>
      <w:tr w:rsidR="00025001" w:rsidRPr="00025001" w14:paraId="3F6CCB15" w14:textId="77777777" w:rsidTr="00025001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54B6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B6BD9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4FF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MV858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921A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MV867F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DC21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MV867G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CAB5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5725B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0F9C8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B36B7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EC1C7" w14:textId="77777777" w:rsidR="00025001" w:rsidRPr="00025001" w:rsidRDefault="00025001" w:rsidP="00025001">
            <w:pPr>
              <w:rPr>
                <w:lang w:val="en-US"/>
              </w:rPr>
            </w:pPr>
          </w:p>
        </w:tc>
      </w:tr>
      <w:tr w:rsidR="00025001" w:rsidRPr="00025001" w14:paraId="44B40D97" w14:textId="77777777" w:rsidTr="00025001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7ABA9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MRECGC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53BA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5DE8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7110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5ED0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D09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5BB32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MG117E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B498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MG117F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17EA3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19F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MG117H</w:t>
            </w:r>
          </w:p>
        </w:tc>
      </w:tr>
      <w:tr w:rsidR="00025001" w:rsidRPr="00025001" w14:paraId="4B67FADA" w14:textId="77777777" w:rsidTr="00025001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A27E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AB9A4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09CC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MG117I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1E3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MG117J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10C2A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MG117X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605A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MG117Y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9464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9C5D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04059" w14:textId="77777777" w:rsidR="00025001" w:rsidRPr="00025001" w:rsidRDefault="00025001" w:rsidP="00025001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188BF" w14:textId="77777777" w:rsidR="00025001" w:rsidRPr="00025001" w:rsidRDefault="00025001" w:rsidP="00025001">
            <w:pPr>
              <w:rPr>
                <w:lang w:val="en-US"/>
              </w:rPr>
            </w:pPr>
          </w:p>
        </w:tc>
      </w:tr>
    </w:tbl>
    <w:p w14:paraId="0AA98A40" w14:textId="77777777" w:rsidR="00025001" w:rsidRPr="00025001" w:rsidRDefault="00025001">
      <w:pPr>
        <w:outlineLvl w:val="0"/>
        <w:rPr>
          <w:bCs/>
          <w:sz w:val="22"/>
          <w:lang w:val="en-US"/>
        </w:rPr>
      </w:pPr>
    </w:p>
    <w:p w14:paraId="2529660F" w14:textId="77777777" w:rsidR="00025001" w:rsidRDefault="00025001">
      <w:pPr>
        <w:outlineLvl w:val="0"/>
        <w:rPr>
          <w:b/>
          <w:sz w:val="22"/>
          <w:u w:val="single"/>
          <w:lang w:val="en-US"/>
        </w:rPr>
      </w:pPr>
    </w:p>
    <w:p w14:paraId="403D18C1" w14:textId="77777777" w:rsidR="00025001" w:rsidRDefault="00025001">
      <w:pPr>
        <w:outlineLvl w:val="0"/>
        <w:rPr>
          <w:b/>
          <w:sz w:val="22"/>
          <w:u w:val="single"/>
          <w:lang w:val="en-US"/>
        </w:rPr>
      </w:pPr>
    </w:p>
    <w:p w14:paraId="02EB6CA6" w14:textId="77777777" w:rsidR="001F4031" w:rsidRDefault="001F4031">
      <w:pPr>
        <w:outlineLvl w:val="0"/>
        <w:rPr>
          <w:b/>
          <w:sz w:val="22"/>
          <w:u w:val="single"/>
          <w:lang w:val="en-US"/>
        </w:rPr>
      </w:pPr>
      <w:r w:rsidRPr="00093B05">
        <w:rPr>
          <w:b/>
          <w:sz w:val="22"/>
          <w:u w:val="single"/>
          <w:lang w:val="en-US"/>
        </w:rPr>
        <w:t>SECTIONS AND VARIABLES ADDED</w:t>
      </w:r>
    </w:p>
    <w:p w14:paraId="1CB3C930" w14:textId="77777777" w:rsidR="00025001" w:rsidRDefault="00025001">
      <w:pPr>
        <w:outlineLvl w:val="0"/>
        <w:rPr>
          <w:b/>
          <w:sz w:val="22"/>
          <w:u w:val="single"/>
          <w:lang w:val="en-US"/>
        </w:rPr>
      </w:pPr>
    </w:p>
    <w:p w14:paraId="383A08B6" w14:textId="77777777" w:rsidR="00025001" w:rsidRPr="00025001" w:rsidRDefault="00025001">
      <w:pPr>
        <w:outlineLvl w:val="0"/>
        <w:rPr>
          <w:b/>
          <w:sz w:val="22"/>
          <w:u w:val="single"/>
          <w:lang w:val="en-US"/>
        </w:rPr>
      </w:pPr>
      <w:r w:rsidRPr="00025001">
        <w:rPr>
          <w:b/>
          <w:sz w:val="22"/>
          <w:u w:val="single"/>
          <w:lang w:val="en-US"/>
        </w:rPr>
        <w:t>HOUSEHOLD</w:t>
      </w:r>
    </w:p>
    <w:p w14:paraId="256D0988" w14:textId="77777777" w:rsidR="001E460E" w:rsidRPr="00093B05" w:rsidRDefault="001E460E">
      <w:pPr>
        <w:outlineLvl w:val="0"/>
        <w:rPr>
          <w:b/>
          <w:sz w:val="22"/>
          <w:u w:val="single"/>
          <w:lang w:val="en-US"/>
        </w:rPr>
      </w:pPr>
    </w:p>
    <w:tbl>
      <w:tblPr>
        <w:tblW w:w="9468" w:type="dxa"/>
        <w:tblInd w:w="108" w:type="dxa"/>
        <w:tblLook w:val="04A0" w:firstRow="1" w:lastRow="0" w:firstColumn="1" w:lastColumn="0" w:noHBand="0" w:noVBand="1"/>
      </w:tblPr>
      <w:tblGrid>
        <w:gridCol w:w="90"/>
        <w:gridCol w:w="1913"/>
        <w:gridCol w:w="216"/>
        <w:gridCol w:w="6817"/>
        <w:gridCol w:w="70"/>
        <w:gridCol w:w="108"/>
        <w:gridCol w:w="254"/>
      </w:tblGrid>
      <w:tr w:rsidR="00025001" w:rsidRPr="00025001" w14:paraId="0FB75FA6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370F5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RECH3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15CF0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Survey specific Household variables</w:t>
            </w:r>
          </w:p>
        </w:tc>
      </w:tr>
      <w:tr w:rsidR="006F768C" w:rsidRPr="006F768C" w14:paraId="6A319236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0EFD34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SH22A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149F57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Worried specifically due to the COVID-19 crisis</w:t>
            </w:r>
          </w:p>
        </w:tc>
      </w:tr>
      <w:tr w:rsidR="006F768C" w:rsidRPr="006F768C" w14:paraId="40A7F514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C31802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SH22B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CB7E6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Worried in the past 4 weeks (30 days)</w:t>
            </w:r>
          </w:p>
        </w:tc>
      </w:tr>
      <w:tr w:rsidR="006F768C" w:rsidRPr="006F768C" w14:paraId="3FCD1375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1EA4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SH23A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35F38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Unable to eat specifically due to the COVID-19 crisis</w:t>
            </w:r>
          </w:p>
        </w:tc>
      </w:tr>
      <w:tr w:rsidR="006F768C" w:rsidRPr="006F768C" w14:paraId="209127CB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7041ED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SH23B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9DF372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Unable to eat in the past 4 weeks (30 days)</w:t>
            </w:r>
          </w:p>
        </w:tc>
      </w:tr>
      <w:tr w:rsidR="006F768C" w:rsidRPr="006F768C" w14:paraId="32709BBD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B0663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SH24A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F4E03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Ate only a few kinds of foods specifically due to the COVID-19 crisis</w:t>
            </w:r>
          </w:p>
        </w:tc>
      </w:tr>
      <w:tr w:rsidR="006F768C" w:rsidRPr="006F768C" w14:paraId="073646C9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13628D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SH24B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B87A3C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Ate only a few kinds of foods in the past 4 weeks (30 days)</w:t>
            </w:r>
          </w:p>
        </w:tc>
      </w:tr>
      <w:tr w:rsidR="006F768C" w:rsidRPr="006F768C" w14:paraId="431242A9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465194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SH25A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B47C52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Skip meal specifically due to the COVID-19 crisis</w:t>
            </w:r>
          </w:p>
        </w:tc>
      </w:tr>
      <w:tr w:rsidR="006F768C" w:rsidRPr="006F768C" w14:paraId="6E28853F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942450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SH25B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41DF84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Skip meal in the past 4 weeks (30 days)</w:t>
            </w:r>
          </w:p>
        </w:tc>
      </w:tr>
      <w:tr w:rsidR="006F768C" w:rsidRPr="006F768C" w14:paraId="288B0613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CA7D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SH26A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10AB5D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Ate less than you thought you should</w:t>
            </w:r>
          </w:p>
        </w:tc>
      </w:tr>
      <w:tr w:rsidR="006F768C" w:rsidRPr="006F768C" w14:paraId="72A7E68F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74C0F8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SH26B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BE188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Ate less than you thought you should</w:t>
            </w:r>
          </w:p>
        </w:tc>
      </w:tr>
      <w:tr w:rsidR="006F768C" w:rsidRPr="006F768C" w14:paraId="52FF1CB8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44F915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SH27A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45B4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Ran out of food</w:t>
            </w:r>
          </w:p>
        </w:tc>
      </w:tr>
      <w:tr w:rsidR="006F768C" w:rsidRPr="006F768C" w14:paraId="1AC900B0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FD9BD5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SH27B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FFDD0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Ran out of food in the past 4 weeks (30 days)</w:t>
            </w:r>
          </w:p>
        </w:tc>
      </w:tr>
      <w:tr w:rsidR="006F768C" w:rsidRPr="006F768C" w14:paraId="4DFBCD16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2C1789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SH27C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8FB411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How often</w:t>
            </w:r>
          </w:p>
        </w:tc>
      </w:tr>
      <w:tr w:rsidR="006F768C" w:rsidRPr="006F768C" w14:paraId="4A7025FE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F7A7D2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SH28A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EE1388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Hungry but did not eat</w:t>
            </w:r>
          </w:p>
        </w:tc>
      </w:tr>
      <w:tr w:rsidR="006F768C" w:rsidRPr="006F768C" w14:paraId="263A32DD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6E562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SH28B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C81B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hungry but did not eat in the past 4 weeks (30 days)</w:t>
            </w:r>
          </w:p>
        </w:tc>
      </w:tr>
      <w:tr w:rsidR="006F768C" w:rsidRPr="006F768C" w14:paraId="5DC85B07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BDFDC9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SH28C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BDD606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How often</w:t>
            </w:r>
          </w:p>
        </w:tc>
      </w:tr>
      <w:tr w:rsidR="006F768C" w:rsidRPr="006F768C" w14:paraId="63744B01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58F3E2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SH29A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104D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Went without eating for a whole day</w:t>
            </w:r>
          </w:p>
        </w:tc>
      </w:tr>
      <w:tr w:rsidR="006F768C" w:rsidRPr="006F768C" w14:paraId="16D0487F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E5288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SH29B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611E32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Went without eating for a whole day in the past 4 weeks (30 days)</w:t>
            </w:r>
          </w:p>
        </w:tc>
      </w:tr>
      <w:tr w:rsidR="006F768C" w:rsidRPr="006F768C" w14:paraId="6D3E1601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9EBE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SH29C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CE15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How often</w:t>
            </w:r>
          </w:p>
        </w:tc>
      </w:tr>
      <w:tr w:rsidR="006F768C" w:rsidRPr="006F768C" w14:paraId="6A6ADBD7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DF1C2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SH104A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48AEE8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Distance to the water source</w:t>
            </w:r>
          </w:p>
        </w:tc>
      </w:tr>
      <w:tr w:rsidR="006F768C" w:rsidRPr="006F768C" w14:paraId="3BADD986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80A49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SH109B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80F41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ECOSAN or SANPLAT latrine type</w:t>
            </w:r>
          </w:p>
        </w:tc>
      </w:tr>
      <w:tr w:rsidR="006F768C" w:rsidRPr="006F768C" w14:paraId="2023F3C2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ECA44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SH119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226259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Stove has a fan</w:t>
            </w:r>
          </w:p>
        </w:tc>
      </w:tr>
      <w:tr w:rsidR="006F768C" w:rsidRPr="006F768C" w14:paraId="633AA214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AF9AD2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SH132G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D32B8C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Chair in traditional materials</w:t>
            </w:r>
          </w:p>
        </w:tc>
      </w:tr>
      <w:tr w:rsidR="006F768C" w:rsidRPr="006F768C" w14:paraId="07511765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8BBCC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SH132H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F9557A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Wardrobe / Bookcase</w:t>
            </w:r>
          </w:p>
        </w:tc>
      </w:tr>
      <w:tr w:rsidR="006F768C" w:rsidRPr="006F768C" w14:paraId="4681EA26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B2AA6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SH132I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9FFB8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Air conditioner</w:t>
            </w:r>
          </w:p>
        </w:tc>
      </w:tr>
      <w:tr w:rsidR="006F768C" w:rsidRPr="006F768C" w14:paraId="557D50F4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087C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SH132J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68EB4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Internet access at home</w:t>
            </w:r>
          </w:p>
        </w:tc>
      </w:tr>
      <w:tr w:rsidR="006F768C" w:rsidRPr="006F768C" w14:paraId="6E18EE56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78382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SH132K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CF2BC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Solar panel</w:t>
            </w:r>
          </w:p>
        </w:tc>
      </w:tr>
      <w:tr w:rsidR="006F768C" w:rsidRPr="006F768C" w14:paraId="39FC7F29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7C437D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SH132L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60221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Generator</w:t>
            </w:r>
          </w:p>
        </w:tc>
      </w:tr>
      <w:tr w:rsidR="006F768C" w:rsidRPr="006F768C" w14:paraId="58DD96B2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A71333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SH133G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8540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Plow</w:t>
            </w:r>
          </w:p>
        </w:tc>
      </w:tr>
      <w:tr w:rsidR="006F768C" w:rsidRPr="006F768C" w14:paraId="1D6BF618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AFD03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SH133H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92778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Canoe</w:t>
            </w:r>
          </w:p>
        </w:tc>
      </w:tr>
      <w:tr w:rsidR="006F768C" w:rsidRPr="006F768C" w14:paraId="11F9B9CA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CCC5D8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SH133I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CEC21E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Tractor</w:t>
            </w:r>
          </w:p>
        </w:tc>
      </w:tr>
      <w:tr w:rsidR="006F768C" w:rsidRPr="006F768C" w14:paraId="2034ADC6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593966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SH133J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BCEAD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Tiller</w:t>
            </w:r>
          </w:p>
        </w:tc>
      </w:tr>
      <w:tr w:rsidR="006F768C" w:rsidRPr="006F768C" w14:paraId="66A53944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FB4020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SH133K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D7D223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Motorized seed drill</w:t>
            </w:r>
          </w:p>
        </w:tc>
      </w:tr>
      <w:tr w:rsidR="006F768C" w:rsidRPr="006F768C" w14:paraId="563078CC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92DA84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SH133L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D5DA9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Motorcycle tricycle</w:t>
            </w:r>
          </w:p>
        </w:tc>
      </w:tr>
      <w:tr w:rsidR="006F768C" w:rsidRPr="006F768C" w14:paraId="79087D4D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971A21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SH133M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22CA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Moped</w:t>
            </w:r>
          </w:p>
        </w:tc>
      </w:tr>
      <w:tr w:rsidR="006F768C" w:rsidRPr="006F768C" w14:paraId="42C1B70A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BBE370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SH133N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113241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Motor pump</w:t>
            </w:r>
          </w:p>
        </w:tc>
      </w:tr>
      <w:tr w:rsidR="006F768C" w:rsidRPr="006F768C" w14:paraId="1B4516AF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97C2CB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SH136A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189627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Main method of wastewater disposal</w:t>
            </w:r>
          </w:p>
        </w:tc>
      </w:tr>
      <w:tr w:rsidR="006F768C" w:rsidRPr="006F768C" w14:paraId="3AECD71B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3FA1C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SH155A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1EE967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Test salt for potassium iodate</w:t>
            </w:r>
          </w:p>
        </w:tc>
      </w:tr>
      <w:tr w:rsidR="006F768C" w:rsidRPr="006F768C" w14:paraId="143AA43D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4F39D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SH155B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02887A" w14:textId="77777777" w:rsidR="006F768C" w:rsidRPr="006F768C" w:rsidRDefault="006F768C" w:rsidP="006F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68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Test salt for potassium iodide</w:t>
            </w:r>
          </w:p>
        </w:tc>
      </w:tr>
      <w:tr w:rsidR="00025001" w:rsidRPr="00025001" w14:paraId="13A7CE3E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C2F6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40E5E" w14:textId="77777777" w:rsidR="00025001" w:rsidRPr="00025001" w:rsidRDefault="00025001" w:rsidP="00025001">
            <w:pPr>
              <w:rPr>
                <w:lang w:val="en-US"/>
              </w:rPr>
            </w:pPr>
          </w:p>
        </w:tc>
      </w:tr>
      <w:tr w:rsidR="00025001" w:rsidRPr="00025001" w14:paraId="349A26D5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ECCE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RECH4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C565E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Survey specific Household Schedule variables</w:t>
            </w:r>
          </w:p>
        </w:tc>
      </w:tr>
      <w:tr w:rsidR="007C60AA" w:rsidRPr="007C60AA" w14:paraId="59DECE4A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4A068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IDXH4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DA82F6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Index to Household Schedule</w:t>
            </w:r>
          </w:p>
        </w:tc>
      </w:tr>
      <w:tr w:rsidR="007C60AA" w:rsidRPr="007C60AA" w14:paraId="0F76275D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9CCC31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SH17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525AE7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Education attainment</w:t>
            </w:r>
          </w:p>
        </w:tc>
      </w:tr>
      <w:tr w:rsidR="007C60AA" w:rsidRPr="007C60AA" w14:paraId="0D7795E7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0CD49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SH17A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6053B1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Level of education attended</w:t>
            </w:r>
          </w:p>
        </w:tc>
      </w:tr>
      <w:tr w:rsidR="007C60AA" w:rsidRPr="007C60AA" w14:paraId="177CB740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BE8846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SH17B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7EB89B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grade completed</w:t>
            </w:r>
          </w:p>
        </w:tc>
      </w:tr>
      <w:tr w:rsidR="007C60AA" w:rsidRPr="007C60AA" w14:paraId="36F85931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EDAC8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SH17AA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BFDE7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Age when first attended primary school</w:t>
            </w:r>
          </w:p>
        </w:tc>
      </w:tr>
      <w:tr w:rsidR="007C60AA" w:rsidRPr="007C60AA" w14:paraId="7F690AE8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827135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SH19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3DF83C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Education attending</w:t>
            </w:r>
          </w:p>
        </w:tc>
      </w:tr>
      <w:tr w:rsidR="007C60AA" w:rsidRPr="007C60AA" w14:paraId="26520B69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D462CF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SH19A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DF9B35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Level of education attending</w:t>
            </w:r>
          </w:p>
        </w:tc>
      </w:tr>
      <w:tr w:rsidR="007C60AA" w:rsidRPr="007C60AA" w14:paraId="55851653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8C75BD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SH19B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8DAF27" w14:textId="77777777" w:rsidR="007C60AA" w:rsidRPr="007C60AA" w:rsidRDefault="007C60AA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C60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Grade attending</w:t>
            </w:r>
          </w:p>
        </w:tc>
      </w:tr>
      <w:tr w:rsidR="00E62C65" w:rsidRPr="007C60AA" w14:paraId="53570F2F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1C54D" w14:textId="77777777" w:rsidR="00E62C65" w:rsidRPr="007C60AA" w:rsidRDefault="00E62C65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B11D0" w14:textId="77777777" w:rsidR="00E62C65" w:rsidRPr="007C60AA" w:rsidRDefault="00E62C65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5D0C31" w:rsidRPr="005D0C31" w14:paraId="6E29FB10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61ACB" w14:textId="77777777" w:rsidR="005D0C31" w:rsidRPr="005D0C31" w:rsidRDefault="005D0C31" w:rsidP="005D0C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RECHCHL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7ED122" w14:textId="77777777" w:rsidR="005D0C31" w:rsidRPr="005D0C31" w:rsidRDefault="005D0C31" w:rsidP="005D0C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Child Labor</w:t>
            </w:r>
          </w:p>
        </w:tc>
      </w:tr>
      <w:tr w:rsidR="005D0C31" w:rsidRPr="005D0C31" w14:paraId="2DEDB4C0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17C70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HCHLINE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5FB69E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 line number in household</w:t>
            </w:r>
          </w:p>
        </w:tc>
      </w:tr>
      <w:tr w:rsidR="005D0C31" w:rsidRPr="005D0C31" w14:paraId="7971CB8B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BEC37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HCHL2A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1B1E0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worked </w:t>
            </w:r>
            <w:proofErr w:type="gramStart"/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on:</w:t>
            </w:r>
            <w:proofErr w:type="gramEnd"/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plot/farm/looked after animals</w:t>
            </w:r>
          </w:p>
        </w:tc>
      </w:tr>
      <w:tr w:rsidR="005D0C31" w:rsidRPr="005D0C31" w14:paraId="37D7EAC0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9A865D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HCHL2B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2162CB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worked </w:t>
            </w:r>
            <w:proofErr w:type="gramStart"/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on:</w:t>
            </w:r>
            <w:proofErr w:type="gramEnd"/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helped family/relatives with business</w:t>
            </w:r>
          </w:p>
        </w:tc>
      </w:tr>
      <w:tr w:rsidR="005D0C31" w:rsidRPr="005D0C31" w14:paraId="501E77E4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559BE4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HCHL2C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4A795A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worked </w:t>
            </w:r>
            <w:proofErr w:type="gramStart"/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on:</w:t>
            </w:r>
            <w:proofErr w:type="gramEnd"/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produce/sell articles/handicrafts/food/agricultural products</w:t>
            </w:r>
          </w:p>
        </w:tc>
      </w:tr>
      <w:tr w:rsidR="005D0C31" w:rsidRPr="005D0C31" w14:paraId="4E729F34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EA4BF5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HCHL2D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70BF96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worked </w:t>
            </w:r>
            <w:proofErr w:type="gramStart"/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on:</w:t>
            </w:r>
            <w:proofErr w:type="gramEnd"/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other activities</w:t>
            </w:r>
          </w:p>
        </w:tc>
      </w:tr>
      <w:tr w:rsidR="005D0C31" w:rsidRPr="005D0C31" w14:paraId="6EB756F8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527332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HCHL2E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A0ED1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Past week worked on: CS</w:t>
            </w:r>
          </w:p>
        </w:tc>
      </w:tr>
      <w:tr w:rsidR="005D0C31" w:rsidRPr="005D0C31" w14:paraId="350E2DAF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904948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HCHL2F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7F2E5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Past week worked on: CS</w:t>
            </w:r>
          </w:p>
        </w:tc>
      </w:tr>
      <w:tr w:rsidR="005D0C31" w:rsidRPr="005D0C31" w14:paraId="528CF79E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FB5B07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HCHL2G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E00E2E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Past week worked on: CS</w:t>
            </w:r>
          </w:p>
        </w:tc>
      </w:tr>
      <w:tr w:rsidR="005D0C31" w:rsidRPr="005D0C31" w14:paraId="3AFB9324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043A73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HCHL4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42FD49" w14:textId="77777777" w:rsidR="005D0C31" w:rsidRPr="005D0C31" w:rsidRDefault="005D0C31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C3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Hours worked in past week activities</w:t>
            </w:r>
          </w:p>
        </w:tc>
      </w:tr>
      <w:tr w:rsidR="005C6BE9" w:rsidRPr="007C60AA" w14:paraId="7581522A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40332" w14:textId="77777777" w:rsidR="005C6BE9" w:rsidRPr="007C60AA" w:rsidRDefault="005C6BE9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0B45CB" w14:textId="77777777" w:rsidR="005C6BE9" w:rsidRPr="007C60AA" w:rsidRDefault="005C6BE9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21036A" w:rsidRPr="0021036A" w14:paraId="61B062FA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886FA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HCHL5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F2878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work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require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carrying heavy loads</w:t>
            </w:r>
          </w:p>
        </w:tc>
      </w:tr>
      <w:tr w:rsidR="0021036A" w:rsidRPr="0021036A" w14:paraId="3229F5C6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F36D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HCHL6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477EF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work require working with dangerous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tools,  knives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 heavy machines</w:t>
            </w:r>
          </w:p>
        </w:tc>
      </w:tr>
      <w:tr w:rsidR="0021036A" w:rsidRPr="0021036A" w14:paraId="712DB74B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80C7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HCHL7A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0F95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Work environment in past week work: exposed to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dust,  fumes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 gas</w:t>
            </w:r>
          </w:p>
        </w:tc>
      </w:tr>
      <w:tr w:rsidR="0021036A" w:rsidRPr="0021036A" w14:paraId="4359C6A2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DB54E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HCHL7B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12AF5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Work environment in past week work: exposed to extreme cold, heat, humidity</w:t>
            </w:r>
          </w:p>
        </w:tc>
      </w:tr>
      <w:tr w:rsidR="0021036A" w:rsidRPr="0021036A" w14:paraId="60890533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60639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HCHL7C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99C96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Work environment in past week work: exposed to loud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noise,  vibration</w:t>
            </w:r>
            <w:proofErr w:type="gramEnd"/>
          </w:p>
        </w:tc>
      </w:tr>
      <w:tr w:rsidR="0021036A" w:rsidRPr="0021036A" w14:paraId="598C0270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6626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HCHL7D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07382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Work environment in past week work: require work at heights</w:t>
            </w:r>
          </w:p>
        </w:tc>
      </w:tr>
      <w:tr w:rsidR="0021036A" w:rsidRPr="0021036A" w14:paraId="11E6EAAA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67613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HCHL7E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AC9E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Work environment in past week work: exposed to chemicals, pesticides, glues, explosives</w:t>
            </w:r>
          </w:p>
        </w:tc>
      </w:tr>
      <w:tr w:rsidR="0021036A" w:rsidRPr="0021036A" w14:paraId="77B83148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53740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HCHL7F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74A2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Work environment in past week work: other processes bad for health/safety</w:t>
            </w:r>
          </w:p>
        </w:tc>
      </w:tr>
      <w:tr w:rsidR="0021036A" w:rsidRPr="0021036A" w14:paraId="3621967D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8D77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HCHL7G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073E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Work environment in past week work: CS</w:t>
            </w:r>
          </w:p>
        </w:tc>
      </w:tr>
      <w:tr w:rsidR="0021036A" w:rsidRPr="0021036A" w14:paraId="54854D19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FF65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HCHL7H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09231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Work environment in past week work: CS</w:t>
            </w:r>
          </w:p>
        </w:tc>
      </w:tr>
      <w:tr w:rsidR="0021036A" w:rsidRPr="0021036A" w14:paraId="6C00850C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B961F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HCHL7I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AD52B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Work environment in past week work: CS</w:t>
            </w:r>
          </w:p>
        </w:tc>
      </w:tr>
      <w:tr w:rsidR="0021036A" w:rsidRPr="0021036A" w14:paraId="5F61FF53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0090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HCHL8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B810A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week: fetch water for household use</w:t>
            </w:r>
          </w:p>
        </w:tc>
      </w:tr>
      <w:tr w:rsidR="0021036A" w:rsidRPr="0021036A" w14:paraId="03FB3EBB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CF0D0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HCHL9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F375A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week: hours fetching water for household use</w:t>
            </w:r>
          </w:p>
        </w:tc>
      </w:tr>
      <w:tr w:rsidR="0021036A" w:rsidRPr="0021036A" w14:paraId="25E13862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246E7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HCHL10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E3E2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week: collect firewood for household use</w:t>
            </w:r>
          </w:p>
        </w:tc>
      </w:tr>
      <w:tr w:rsidR="0021036A" w:rsidRPr="0021036A" w14:paraId="1C71E7DC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CD4ED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HCHL11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17352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week: hours collecting firewood for household use</w:t>
            </w:r>
          </w:p>
        </w:tc>
      </w:tr>
      <w:tr w:rsidR="0021036A" w:rsidRPr="0021036A" w14:paraId="5860013E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98F2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HCHL12A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05455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did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do: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shopping for household</w:t>
            </w:r>
          </w:p>
        </w:tc>
      </w:tr>
      <w:tr w:rsidR="0021036A" w:rsidRPr="0021036A" w14:paraId="693AFC53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C827C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HCHL12B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6BC84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NA - Past week did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do: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repair household equipment</w:t>
            </w:r>
          </w:p>
        </w:tc>
      </w:tr>
      <w:tr w:rsidR="0021036A" w:rsidRPr="0021036A" w14:paraId="70403FE6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EFD55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HCHL12C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5F0C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did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do: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cooking</w:t>
            </w:r>
          </w:p>
        </w:tc>
      </w:tr>
      <w:tr w:rsidR="0021036A" w:rsidRPr="0021036A" w14:paraId="67FCAEFA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05403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HCHL12D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E1DE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did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do: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washing clothes</w:t>
            </w:r>
          </w:p>
        </w:tc>
      </w:tr>
      <w:tr w:rsidR="0021036A" w:rsidRPr="0021036A" w14:paraId="068C149A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1A8E6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HCHL12E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77F6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did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do: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caring for children</w:t>
            </w:r>
          </w:p>
        </w:tc>
      </w:tr>
      <w:tr w:rsidR="0021036A" w:rsidRPr="0021036A" w14:paraId="3031FF7D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F11B7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HCHL12F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750B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did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do: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caring for the old/sick</w:t>
            </w:r>
          </w:p>
        </w:tc>
      </w:tr>
      <w:tr w:rsidR="0021036A" w:rsidRPr="0021036A" w14:paraId="54D2CC21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325BF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HCHL12G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C0DE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did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do: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other household tasks</w:t>
            </w:r>
          </w:p>
        </w:tc>
      </w:tr>
      <w:tr w:rsidR="0021036A" w:rsidRPr="0021036A" w14:paraId="511B7A5D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DF2C5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HCHL12H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2ECF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week did </w:t>
            </w:r>
            <w:proofErr w:type="gramStart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do:</w:t>
            </w:r>
            <w:proofErr w:type="gramEnd"/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washing dishes/cleaning the house</w:t>
            </w:r>
          </w:p>
        </w:tc>
      </w:tr>
      <w:tr w:rsidR="0021036A" w:rsidRPr="0021036A" w14:paraId="31456C9D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22059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HCHL12I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FB2A6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Past week did do: CS</w:t>
            </w:r>
          </w:p>
        </w:tc>
      </w:tr>
      <w:tr w:rsidR="0021036A" w:rsidRPr="0021036A" w14:paraId="3DF37F3C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48280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HCHL12J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F3C91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Past week did do: CS</w:t>
            </w:r>
          </w:p>
        </w:tc>
      </w:tr>
      <w:tr w:rsidR="0021036A" w:rsidRPr="0021036A" w14:paraId="3459B150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5049A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HCHL12K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5FAF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Past week did do: CS</w:t>
            </w:r>
          </w:p>
        </w:tc>
      </w:tr>
      <w:tr w:rsidR="0021036A" w:rsidRPr="0021036A" w14:paraId="6AD27476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23C0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HCHL14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C66DA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week hours engaged in household activities</w:t>
            </w:r>
          </w:p>
        </w:tc>
      </w:tr>
      <w:tr w:rsidR="0021036A" w:rsidRPr="0021036A" w14:paraId="49FA0FCA" w14:textId="77777777" w:rsidTr="00924E00">
        <w:trPr>
          <w:gridAfter w:val="1"/>
          <w:wAfter w:w="254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AC6B5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HCHLWGT</w:t>
            </w:r>
          </w:p>
        </w:tc>
        <w:tc>
          <w:tcPr>
            <w:tcW w:w="7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5E0B3" w14:textId="77777777" w:rsidR="0021036A" w:rsidRPr="0021036A" w:rsidRDefault="0021036A" w:rsidP="0021036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1036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 labor sample weight (6 decimals)</w:t>
            </w:r>
          </w:p>
        </w:tc>
      </w:tr>
      <w:tr w:rsidR="005C6BE9" w:rsidRPr="007C60AA" w14:paraId="565E1756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4B1EB4" w14:textId="77777777" w:rsidR="005C6BE9" w:rsidRPr="007C60AA" w:rsidRDefault="005C6BE9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D661" w14:textId="77777777" w:rsidR="005C6BE9" w:rsidRPr="007C60AA" w:rsidRDefault="005C6BE9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924E00" w:rsidRPr="00924E00" w14:paraId="7B27ABC0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404CC" w14:textId="77777777" w:rsidR="00924E00" w:rsidRPr="00924E00" w:rsidRDefault="00924E00" w:rsidP="00924E0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RECHCHD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8D887" w14:textId="77777777" w:rsidR="00924E00" w:rsidRPr="00924E00" w:rsidRDefault="00924E00" w:rsidP="00924E0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Child discipline</w:t>
            </w:r>
          </w:p>
        </w:tc>
      </w:tr>
      <w:tr w:rsidR="00924E00" w:rsidRPr="00924E00" w14:paraId="1763E951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4D691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HCDI2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4F38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 line number in household</w:t>
            </w:r>
          </w:p>
        </w:tc>
      </w:tr>
      <w:tr w:rsidR="00924E00" w:rsidRPr="00924E00" w14:paraId="02FDC43B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A9753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HCDI3A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2F42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took away privileges</w:t>
            </w:r>
          </w:p>
        </w:tc>
      </w:tr>
      <w:tr w:rsidR="00924E00" w:rsidRPr="00924E00" w14:paraId="6E740C9E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DC953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HCDI3B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5058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month: explained wrong </w:t>
            </w:r>
            <w:proofErr w:type="spellStart"/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behaviour</w:t>
            </w:r>
            <w:proofErr w:type="spellEnd"/>
          </w:p>
        </w:tc>
      </w:tr>
      <w:tr w:rsidR="00924E00" w:rsidRPr="00924E00" w14:paraId="67C710C5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02A1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HCDI3C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2D6CB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shook him/her</w:t>
            </w:r>
          </w:p>
        </w:tc>
      </w:tr>
      <w:tr w:rsidR="00924E00" w:rsidRPr="00924E00" w14:paraId="18F6A138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B4C67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HCDI3D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EE868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shouted, yelled, screamed</w:t>
            </w:r>
          </w:p>
        </w:tc>
      </w:tr>
      <w:tr w:rsidR="00924E00" w:rsidRPr="00924E00" w14:paraId="045E5D15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3A71A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HCDI3E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6E67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gave something else to do</w:t>
            </w:r>
          </w:p>
        </w:tc>
      </w:tr>
      <w:tr w:rsidR="00924E00" w:rsidRPr="00924E00" w14:paraId="697AB897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5A52E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HCDI3F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922E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hit on bottom with bare hand</w:t>
            </w:r>
          </w:p>
        </w:tc>
      </w:tr>
      <w:tr w:rsidR="00924E00" w:rsidRPr="00924E00" w14:paraId="7BF99329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85671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HCDI3G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01DE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hit with hard object (belt, stick, hairbrush)</w:t>
            </w:r>
          </w:p>
        </w:tc>
      </w:tr>
      <w:tr w:rsidR="00924E00" w:rsidRPr="00924E00" w14:paraId="4F0996E0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934B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HCDI3H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2606B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Past month: called dumb, </w:t>
            </w:r>
            <w:proofErr w:type="gramStart"/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lazy</w:t>
            </w:r>
            <w:proofErr w:type="gramEnd"/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or other names</w:t>
            </w:r>
          </w:p>
        </w:tc>
      </w:tr>
      <w:tr w:rsidR="00924E00" w:rsidRPr="00924E00" w14:paraId="7C1AF288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FD72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HCDI3I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0D1BB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hit on face, head, ears</w:t>
            </w:r>
          </w:p>
        </w:tc>
      </w:tr>
      <w:tr w:rsidR="00924E00" w:rsidRPr="00924E00" w14:paraId="2E671B6D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7587F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HCDI3J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ADB2D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hit on hand, arm, leg</w:t>
            </w:r>
          </w:p>
        </w:tc>
      </w:tr>
      <w:tr w:rsidR="00924E00" w:rsidRPr="00924E00" w14:paraId="5B914FB4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E26A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HCDI3K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D0B9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beat him/her up</w:t>
            </w:r>
          </w:p>
        </w:tc>
      </w:tr>
      <w:tr w:rsidR="00924E00" w:rsidRPr="00924E00" w14:paraId="12396DBA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8806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HCDI3L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E5400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month: pull hard on (his/her) ears</w:t>
            </w:r>
          </w:p>
        </w:tc>
      </w:tr>
      <w:tr w:rsidR="00924E00" w:rsidRPr="00924E00" w14:paraId="1849DDAE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3376F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HCDI3M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28661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Past month: CS</w:t>
            </w:r>
          </w:p>
        </w:tc>
      </w:tr>
      <w:tr w:rsidR="00924E00" w:rsidRPr="00924E00" w14:paraId="59F445E4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16A7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HCDI3N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3F895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 - Past month: CS</w:t>
            </w:r>
          </w:p>
        </w:tc>
      </w:tr>
      <w:tr w:rsidR="00924E00" w:rsidRPr="00924E00" w14:paraId="36B8093E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A2CE6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HCDI4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2AB3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 should be punished to bring him/her up, raise or educate</w:t>
            </w:r>
          </w:p>
        </w:tc>
      </w:tr>
      <w:tr w:rsidR="00924E00" w:rsidRPr="00924E00" w14:paraId="5A910733" w14:textId="77777777" w:rsidTr="00924E00">
        <w:trPr>
          <w:gridAfter w:val="2"/>
          <w:wAfter w:w="362" w:type="dxa"/>
          <w:trHeight w:val="29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5EDF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HCDWGT</w:t>
            </w:r>
          </w:p>
        </w:tc>
        <w:tc>
          <w:tcPr>
            <w:tcW w:w="7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F7890" w14:textId="77777777" w:rsidR="00924E00" w:rsidRPr="00924E00" w:rsidRDefault="00924E00" w:rsidP="00924E0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24E0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 discipline sample weight (6 decimals)</w:t>
            </w:r>
          </w:p>
        </w:tc>
      </w:tr>
      <w:tr w:rsidR="00572AA0" w:rsidRPr="007C60AA" w14:paraId="2844EB45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AC1BD1" w14:textId="77777777" w:rsidR="00572AA0" w:rsidRPr="007C60AA" w:rsidRDefault="00572AA0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B42D90" w14:textId="77777777" w:rsidR="00572AA0" w:rsidRPr="007C60AA" w:rsidRDefault="00572AA0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924E00" w:rsidRPr="007C60AA" w14:paraId="417FD18A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9F9401" w14:textId="77777777" w:rsidR="00924E00" w:rsidRPr="007C60AA" w:rsidRDefault="00924E00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DB119" w14:textId="77777777" w:rsidR="00924E00" w:rsidRPr="007C60AA" w:rsidRDefault="00924E00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924E00" w:rsidRPr="007C60AA" w14:paraId="30140B3A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2149E3" w14:textId="77777777" w:rsidR="00924E00" w:rsidRPr="007C60AA" w:rsidRDefault="00924E00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C7DD5" w14:textId="77777777" w:rsidR="00924E00" w:rsidRPr="007C60AA" w:rsidRDefault="00924E00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924E00" w:rsidRPr="007C60AA" w14:paraId="6611F3C9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B827AE" w14:textId="77777777" w:rsidR="00924E00" w:rsidRPr="007C60AA" w:rsidRDefault="00924E00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D74229" w14:textId="77777777" w:rsidR="00924E00" w:rsidRPr="007C60AA" w:rsidRDefault="00924E00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E62C65" w:rsidRPr="007C60AA" w14:paraId="7F90AE75" w14:textId="77777777" w:rsidTr="00924E00">
        <w:trPr>
          <w:trHeight w:val="300"/>
        </w:trPr>
        <w:tc>
          <w:tcPr>
            <w:tcW w:w="2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F35675" w14:textId="4F6B5BC0" w:rsidR="00E62C65" w:rsidRPr="00465158" w:rsidRDefault="002F27D7" w:rsidP="007C60A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6515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RECHFS</w:t>
            </w:r>
          </w:p>
        </w:tc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4873D7" w14:textId="03B22FE4" w:rsidR="00E62C65" w:rsidRPr="00465158" w:rsidRDefault="002F27D7" w:rsidP="007C60A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6515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Food insecurity</w:t>
            </w:r>
          </w:p>
        </w:tc>
      </w:tr>
      <w:tr w:rsidR="00465158" w14:paraId="686D98CE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65161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HFS1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CAFB6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Household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worried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about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food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</w:tr>
      <w:tr w:rsidR="00465158" w14:paraId="1106CB9F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BFFCF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HFS2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19465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Household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members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unable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healthy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food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</w:tr>
      <w:tr w:rsidR="00465158" w14:paraId="69EF9C43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E5FF0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HFS3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35779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Household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members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only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few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foods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because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</w:tr>
      <w:tr w:rsidR="00465158" w14:paraId="60916C63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AB858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HFS4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EC110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Household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members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skipped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because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</w:tr>
      <w:tr w:rsidR="00465158" w14:paraId="2FA54D72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7E92E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HFS5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97409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Household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members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ate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less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than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expected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because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</w:tr>
      <w:tr w:rsidR="00465158" w14:paraId="631564FD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8CF86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HFS6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E41F6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Household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out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food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because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</w:tr>
      <w:tr w:rsidR="00465158" w14:paraId="35D6760E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029F5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HFS7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672FF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Household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members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were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hungry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because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</w:tr>
      <w:tr w:rsidR="00465158" w14:paraId="5B04742B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7BD39E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HFS8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2611D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Household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members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whole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because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</w:tr>
      <w:tr w:rsidR="00465158" w14:paraId="337A7574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97F45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HFS_MOD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45841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Severity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probability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moderate+severe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food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insecurity</w:t>
            </w:r>
            <w:proofErr w:type="spellEnd"/>
          </w:p>
        </w:tc>
      </w:tr>
      <w:tr w:rsidR="00465158" w14:paraId="4BCFF2A8" w14:textId="77777777" w:rsidTr="009A2440">
        <w:tblPrEx>
          <w:tblCellMar>
            <w:left w:w="0" w:type="dxa"/>
            <w:right w:w="0" w:type="dxa"/>
          </w:tblCellMar>
        </w:tblPrEx>
        <w:trPr>
          <w:gridBefore w:val="1"/>
          <w:gridAfter w:val="3"/>
          <w:wBefore w:w="90" w:type="dxa"/>
          <w:wAfter w:w="432" w:type="dxa"/>
          <w:trHeight w:val="290"/>
        </w:trPr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8B3AF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HFS_SEV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24AE5" w14:textId="77777777" w:rsidR="00465158" w:rsidRDefault="004651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Severity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probability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severe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food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insecurity</w:t>
            </w:r>
            <w:proofErr w:type="spellEnd"/>
          </w:p>
        </w:tc>
      </w:tr>
    </w:tbl>
    <w:p w14:paraId="72EFA0E9" w14:textId="5F968395" w:rsidR="00D91E3D" w:rsidRDefault="00465158">
      <w:r>
        <w:t xml:space="preserve"> 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1727"/>
        <w:gridCol w:w="433"/>
        <w:gridCol w:w="7200"/>
      </w:tblGrid>
      <w:tr w:rsidR="00025001" w:rsidRPr="00025001" w14:paraId="2C9DA3F1" w14:textId="77777777" w:rsidTr="00025001">
        <w:trPr>
          <w:trHeight w:val="300"/>
        </w:trPr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CF677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RECHFC</w:t>
            </w:r>
          </w:p>
        </w:tc>
        <w:tc>
          <w:tcPr>
            <w:tcW w:w="76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1BC2" w14:textId="77777777" w:rsidR="00025001" w:rsidRP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Household food consumption</w:t>
            </w:r>
          </w:p>
        </w:tc>
      </w:tr>
      <w:tr w:rsidR="00025001" w:rsidRPr="00025001" w14:paraId="1A5A6CEC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70C73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SH148A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55E9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did not have food</w:t>
            </w:r>
          </w:p>
        </w:tc>
      </w:tr>
      <w:tr w:rsidR="00025001" w:rsidRPr="00025001" w14:paraId="0B36F2F8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157B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SH148BA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E502F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how many days did the HH: rely on less preferred food</w:t>
            </w:r>
          </w:p>
        </w:tc>
      </w:tr>
      <w:tr w:rsidR="00025001" w:rsidRPr="00025001" w14:paraId="7CB4AEE5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3CA0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SH148BB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AD97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how many days did the HH: borrow food</w:t>
            </w:r>
          </w:p>
        </w:tc>
      </w:tr>
      <w:tr w:rsidR="00025001" w:rsidRPr="00025001" w14:paraId="20A86EF4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882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SH148BC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1BE2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how many days did the HH: reduce number of meals</w:t>
            </w:r>
          </w:p>
        </w:tc>
      </w:tr>
      <w:tr w:rsidR="00025001" w:rsidRPr="00025001" w14:paraId="7B3AEE17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5547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SH148BD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7350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how many days did the HH: reduce portion sizes</w:t>
            </w:r>
          </w:p>
        </w:tc>
      </w:tr>
      <w:tr w:rsidR="00025001" w:rsidRPr="00025001" w14:paraId="656F29FD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CD54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SH148BE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C902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how many days did the HH: reduce quantities for adults</w:t>
            </w:r>
          </w:p>
        </w:tc>
      </w:tr>
      <w:tr w:rsidR="00025001" w:rsidRPr="00025001" w14:paraId="1AA2C92D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ACE10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SH148CA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01F0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cereals and grains</w:t>
            </w:r>
          </w:p>
        </w:tc>
      </w:tr>
      <w:tr w:rsidR="00025001" w:rsidRPr="00025001" w14:paraId="7CB5563C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C8C53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SH148CBA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0493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cereal and grains</w:t>
            </w:r>
          </w:p>
        </w:tc>
      </w:tr>
      <w:tr w:rsidR="00025001" w:rsidRPr="00025001" w14:paraId="1E843CB3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A2FC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12C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roots and tubers</w:t>
            </w:r>
          </w:p>
        </w:tc>
      </w:tr>
      <w:tr w:rsidR="00025001" w:rsidRPr="00025001" w14:paraId="53B8E741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568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SH148CBB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298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roots and tubers</w:t>
            </w:r>
          </w:p>
        </w:tc>
      </w:tr>
      <w:tr w:rsidR="00025001" w:rsidRPr="00025001" w14:paraId="11A42F75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C8B1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SH148CC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FFEF0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pulses and nuts</w:t>
            </w:r>
          </w:p>
        </w:tc>
      </w:tr>
      <w:tr w:rsidR="00025001" w:rsidRPr="00025001" w14:paraId="625248D6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D4F0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SH148CBC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EA4B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pulses and nuts</w:t>
            </w:r>
          </w:p>
        </w:tc>
      </w:tr>
      <w:tr w:rsidR="00025001" w:rsidRPr="00025001" w14:paraId="7E9EAA47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12EB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SH148CD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99DF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orange vegetables</w:t>
            </w:r>
          </w:p>
        </w:tc>
      </w:tr>
      <w:tr w:rsidR="00025001" w:rsidRPr="00025001" w14:paraId="3462DDD2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6EEA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SH148CBD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6CA1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orange vegetables</w:t>
            </w:r>
          </w:p>
        </w:tc>
      </w:tr>
      <w:tr w:rsidR="00025001" w:rsidRPr="00025001" w14:paraId="53696EAF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48D7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EA33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green leafy vegetables</w:t>
            </w:r>
          </w:p>
        </w:tc>
      </w:tr>
      <w:tr w:rsidR="00025001" w:rsidRPr="00025001" w14:paraId="0EA63D96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80658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1E7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green leafy vegetables</w:t>
            </w:r>
          </w:p>
        </w:tc>
      </w:tr>
      <w:tr w:rsidR="00025001" w:rsidRPr="00025001" w14:paraId="2B21CCFA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625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SH148CF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261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other vegetables</w:t>
            </w:r>
          </w:p>
        </w:tc>
      </w:tr>
      <w:tr w:rsidR="00025001" w:rsidRPr="00025001" w14:paraId="2509BC45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14D57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SH148CBF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0D71F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other vegetables</w:t>
            </w:r>
          </w:p>
        </w:tc>
      </w:tr>
      <w:tr w:rsidR="00025001" w:rsidRPr="00025001" w14:paraId="1964D477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86E3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SH148CG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3B4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orange fruits</w:t>
            </w:r>
          </w:p>
        </w:tc>
      </w:tr>
      <w:tr w:rsidR="00025001" w:rsidRPr="00025001" w14:paraId="4BEC0765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8FDA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SH148CBG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687FF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orange fruits</w:t>
            </w:r>
          </w:p>
        </w:tc>
      </w:tr>
      <w:tr w:rsidR="00025001" w:rsidRPr="00025001" w14:paraId="30EB1EA5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48BA7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SH148CH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56F7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other fruits</w:t>
            </w:r>
          </w:p>
        </w:tc>
      </w:tr>
      <w:tr w:rsidR="00025001" w:rsidRPr="00025001" w14:paraId="10DDADC5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35C6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SH148CBH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CF20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other fruits</w:t>
            </w:r>
          </w:p>
        </w:tc>
      </w:tr>
      <w:tr w:rsidR="00025001" w:rsidRPr="00025001" w14:paraId="5A5C1FD6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00D0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SH148CI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6A5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meat</w:t>
            </w:r>
          </w:p>
        </w:tc>
      </w:tr>
      <w:tr w:rsidR="00025001" w:rsidRPr="00025001" w14:paraId="46433A75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303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SH148CBI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18F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meat</w:t>
            </w:r>
          </w:p>
        </w:tc>
      </w:tr>
      <w:tr w:rsidR="00025001" w:rsidRPr="00025001" w14:paraId="773240E2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670F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SH148CJ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8CB77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organ meats</w:t>
            </w:r>
          </w:p>
        </w:tc>
      </w:tr>
      <w:tr w:rsidR="00025001" w:rsidRPr="00025001" w14:paraId="5C3F678E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283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SH148CBJ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D703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organ meats</w:t>
            </w:r>
          </w:p>
        </w:tc>
      </w:tr>
      <w:tr w:rsidR="00025001" w:rsidRPr="00025001" w14:paraId="6D48A23B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487C8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SH148CK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CB4A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fish or shellfish</w:t>
            </w:r>
          </w:p>
        </w:tc>
      </w:tr>
      <w:tr w:rsidR="00025001" w:rsidRPr="00025001" w14:paraId="71B98D74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B52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SH148CBK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6A5F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fish or shellfish</w:t>
            </w:r>
          </w:p>
        </w:tc>
      </w:tr>
      <w:tr w:rsidR="00025001" w:rsidRPr="00025001" w14:paraId="7D09C7F9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4993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SH148CL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7D455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eggs</w:t>
            </w:r>
          </w:p>
        </w:tc>
      </w:tr>
      <w:tr w:rsidR="00025001" w:rsidRPr="00025001" w14:paraId="243B8581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9887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SH148CBL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59540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eggs</w:t>
            </w:r>
          </w:p>
        </w:tc>
      </w:tr>
      <w:tr w:rsidR="00025001" w:rsidRPr="00025001" w14:paraId="68596BFC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D63C2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SH148CM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8BE4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milk and dairy products</w:t>
            </w:r>
          </w:p>
        </w:tc>
      </w:tr>
      <w:tr w:rsidR="00025001" w:rsidRPr="00025001" w14:paraId="10ABE28C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07E7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SH148CBM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13004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milk and dairy products</w:t>
            </w:r>
          </w:p>
        </w:tc>
      </w:tr>
      <w:tr w:rsidR="00025001" w:rsidRPr="00025001" w14:paraId="2CF1220A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EC736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SH148CN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3EDB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oil, fat, butter</w:t>
            </w:r>
          </w:p>
        </w:tc>
      </w:tr>
      <w:tr w:rsidR="00025001" w:rsidRPr="00025001" w14:paraId="0070A908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3A23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SH148CBN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3D860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oil, fat, butter</w:t>
            </w:r>
          </w:p>
        </w:tc>
      </w:tr>
      <w:tr w:rsidR="00025001" w:rsidRPr="00025001" w14:paraId="69E3E728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3653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SH148CO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049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sugar or sweet things</w:t>
            </w:r>
          </w:p>
        </w:tc>
      </w:tr>
      <w:tr w:rsidR="00025001" w:rsidRPr="00025001" w14:paraId="7F4BD572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7C77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SH148CBO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CFE11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sugar or sweet things</w:t>
            </w:r>
          </w:p>
        </w:tc>
      </w:tr>
      <w:tr w:rsidR="00025001" w:rsidRPr="00025001" w14:paraId="0832D7AF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87F9C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SH148CP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44DA0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HH consumed: condiments and spices</w:t>
            </w:r>
          </w:p>
        </w:tc>
      </w:tr>
      <w:tr w:rsidR="00025001" w:rsidRPr="00025001" w14:paraId="0A82016C" w14:textId="77777777" w:rsidTr="0064766D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8FEE9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SH148CBP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7FC2D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2500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7 days, main source of food of: condiments and spices</w:t>
            </w:r>
          </w:p>
        </w:tc>
      </w:tr>
      <w:tr w:rsidR="00025001" w:rsidRPr="00025001" w14:paraId="503C1274" w14:textId="77777777" w:rsidTr="00025001">
        <w:trPr>
          <w:trHeight w:val="300"/>
        </w:trPr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531E" w14:textId="77777777" w:rsidR="00025001" w:rsidRP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6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A794B" w14:textId="77777777" w:rsidR="00025001" w:rsidRPr="00025001" w:rsidRDefault="00025001" w:rsidP="00025001">
            <w:pPr>
              <w:rPr>
                <w:lang w:val="en-US"/>
              </w:rPr>
            </w:pPr>
          </w:p>
        </w:tc>
      </w:tr>
    </w:tbl>
    <w:p w14:paraId="58989A58" w14:textId="37C460EE" w:rsidR="0039620B" w:rsidRDefault="0039620B"/>
    <w:p w14:paraId="4F5CD781" w14:textId="48DBD0DC" w:rsidR="0039620B" w:rsidRDefault="0039620B"/>
    <w:p w14:paraId="13EC894F" w14:textId="77777777" w:rsidR="001F4031" w:rsidRPr="0039620B" w:rsidRDefault="0039620B">
      <w:r>
        <w:br w:type="page"/>
      </w:r>
    </w:p>
    <w:p w14:paraId="71661595" w14:textId="77777777" w:rsidR="00967776" w:rsidRDefault="00D91E3D" w:rsidP="000471CC">
      <w:pPr>
        <w:outlineLvl w:val="0"/>
        <w:rPr>
          <w:b/>
          <w:sz w:val="22"/>
          <w:u w:val="single"/>
          <w:lang w:val="en-US"/>
        </w:rPr>
      </w:pPr>
      <w:r>
        <w:rPr>
          <w:b/>
          <w:sz w:val="22"/>
          <w:u w:val="single"/>
          <w:lang w:val="en-US"/>
        </w:rPr>
        <w:t>WOMAN QUESTIONNAIRE</w:t>
      </w:r>
    </w:p>
    <w:tbl>
      <w:tblPr>
        <w:tblW w:w="9448" w:type="dxa"/>
        <w:tblInd w:w="108" w:type="dxa"/>
        <w:tblLook w:val="04A0" w:firstRow="1" w:lastRow="0" w:firstColumn="1" w:lastColumn="0" w:noHBand="0" w:noVBand="1"/>
      </w:tblPr>
      <w:tblGrid>
        <w:gridCol w:w="1249"/>
        <w:gridCol w:w="911"/>
        <w:gridCol w:w="6300"/>
        <w:gridCol w:w="988"/>
      </w:tblGrid>
      <w:tr w:rsidR="00D91E3D" w:rsidRPr="00D91E3D" w14:paraId="4AF84648" w14:textId="77777777" w:rsidTr="002C1D7F">
        <w:trPr>
          <w:trHeight w:val="300"/>
          <w:tblHeader/>
        </w:trPr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E5FF0" w14:textId="577D1680" w:rsidR="00D91E3D" w:rsidRPr="00D91E3D" w:rsidRDefault="00D91E3D" w:rsidP="00D91E3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1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136435" w14:textId="243D1C8D" w:rsidR="00D91E3D" w:rsidRPr="00D91E3D" w:rsidRDefault="00D91E3D" w:rsidP="00D91E3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775B" w:rsidRPr="00BE775B" w14:paraId="3580BB9A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C58F" w14:textId="77777777" w:rsidR="00BE775B" w:rsidRP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REC91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6D185" w14:textId="77777777" w:rsidR="00BE775B" w:rsidRP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Country specific variables</w:t>
            </w:r>
          </w:p>
        </w:tc>
      </w:tr>
      <w:tr w:rsidR="00BE775B" w:rsidRPr="00BE775B" w14:paraId="3AD2F6D2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C615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S114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E3E0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educational level</w:t>
            </w:r>
          </w:p>
        </w:tc>
      </w:tr>
      <w:tr w:rsidR="00BE775B" w:rsidRPr="00BE775B" w14:paraId="4F55C66F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3A616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S115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784FE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grade/form/year at that level</w:t>
            </w:r>
          </w:p>
        </w:tc>
      </w:tr>
      <w:tr w:rsidR="00BE775B" w:rsidRPr="00BE775B" w14:paraId="54153A17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A7913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S636DN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3A532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Times child drank yogurt drinks</w:t>
            </w:r>
          </w:p>
        </w:tc>
      </w:tr>
      <w:tr w:rsidR="00BE775B" w:rsidRPr="00BE775B" w14:paraId="43211845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276C5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S705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34B6B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Has a marriage certificate for last marriage</w:t>
            </w:r>
          </w:p>
        </w:tc>
      </w:tr>
      <w:tr w:rsidR="00BE775B" w:rsidRPr="00BE775B" w14:paraId="399B9A9B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CE515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S904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D448C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Partner's level of education</w:t>
            </w:r>
          </w:p>
        </w:tc>
      </w:tr>
      <w:tr w:rsidR="00BE775B" w:rsidRPr="00BE775B" w14:paraId="79577356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0DF1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S905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EA40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Partner's highest grade</w:t>
            </w:r>
          </w:p>
        </w:tc>
      </w:tr>
      <w:tr w:rsidR="00BE775B" w:rsidRPr="00BE775B" w14:paraId="4D3FBC74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09F6F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S908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11C18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Partner's occupation</w:t>
            </w:r>
          </w:p>
        </w:tc>
      </w:tr>
      <w:tr w:rsidR="00BE775B" w:rsidRPr="00BE775B" w14:paraId="70A5E113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922C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S913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D6844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Respondent's occupation</w:t>
            </w:r>
          </w:p>
        </w:tc>
      </w:tr>
      <w:tr w:rsidR="00BE775B" w:rsidRPr="00BE775B" w14:paraId="1096016B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89728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S1005A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99BF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Reduce chances of HIV by using condom for every intercourse with a non-regular casual partner</w:t>
            </w:r>
          </w:p>
        </w:tc>
      </w:tr>
      <w:tr w:rsidR="00BE775B" w:rsidRPr="00BE775B" w14:paraId="220D4010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10EDB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S1008A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3CF1C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Time HIV treatment take with antiretrovirals</w:t>
            </w:r>
          </w:p>
        </w:tc>
      </w:tr>
      <w:tr w:rsidR="00BE775B" w:rsidRPr="00BE775B" w14:paraId="1B4F3193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F65F3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707B2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self-testing: Radio</w:t>
            </w:r>
          </w:p>
        </w:tc>
      </w:tr>
      <w:tr w:rsidR="00BE775B" w:rsidRPr="00BE775B" w14:paraId="0F94DBCC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D9C42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0713C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self-testing: Television</w:t>
            </w:r>
          </w:p>
        </w:tc>
      </w:tr>
      <w:tr w:rsidR="00BE775B" w:rsidRPr="00BE775B" w14:paraId="07E112DC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E225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098C1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self-testing:</w:t>
            </w:r>
          </w:p>
        </w:tc>
      </w:tr>
      <w:tr w:rsidR="00BE775B" w:rsidRPr="00BE775B" w14:paraId="78CD0DB7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D4761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83CB1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</w:t>
            </w:r>
          </w:p>
        </w:tc>
      </w:tr>
      <w:tr w:rsidR="00BE775B" w:rsidRPr="00BE775B" w14:paraId="5350060E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2741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2D98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</w:t>
            </w:r>
          </w:p>
        </w:tc>
      </w:tr>
      <w:tr w:rsidR="00BE775B" w:rsidRPr="00BE775B" w14:paraId="1AD12942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52426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9036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</w:t>
            </w:r>
          </w:p>
        </w:tc>
      </w:tr>
      <w:tr w:rsidR="00BE775B" w:rsidRPr="00BE775B" w14:paraId="1D8CB965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880F2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S1032AG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B80D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</w:t>
            </w:r>
          </w:p>
        </w:tc>
      </w:tr>
      <w:tr w:rsidR="00BE775B" w:rsidRPr="00BE775B" w14:paraId="420C0AC8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11608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S1032AH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70F8B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</w:t>
            </w:r>
          </w:p>
        </w:tc>
      </w:tr>
      <w:tr w:rsidR="00BE775B" w:rsidRPr="00BE775B" w14:paraId="3B9CC53F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78D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S1032AI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6B650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</w:t>
            </w:r>
          </w:p>
        </w:tc>
      </w:tr>
      <w:tr w:rsidR="00BE775B" w:rsidRPr="00BE775B" w14:paraId="1C603B28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E5D8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S1032AX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94EC8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</w:t>
            </w:r>
          </w:p>
        </w:tc>
      </w:tr>
      <w:tr w:rsidR="00BE775B" w:rsidRPr="00BE775B" w14:paraId="0D984093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A219C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S1032AZ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1A5E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test kits for HIV self-testing</w:t>
            </w:r>
          </w:p>
        </w:tc>
      </w:tr>
      <w:tr w:rsidR="00BE775B" w:rsidRPr="00BE775B" w14:paraId="0748131D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1F243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S1037A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CA48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whom the respondent disclosed HIV status to others</w:t>
            </w:r>
          </w:p>
        </w:tc>
      </w:tr>
      <w:tr w:rsidR="00BE775B" w:rsidRPr="00BE775B" w14:paraId="422938FF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1E2D3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S1211A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7A7B3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rectangular mosquito net</w:t>
            </w:r>
          </w:p>
        </w:tc>
      </w:tr>
      <w:tr w:rsidR="00BE775B" w:rsidRPr="00BE775B" w14:paraId="72CA4F65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669A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S1211B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9053A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pyramidal mosquito net</w:t>
            </w:r>
          </w:p>
        </w:tc>
      </w:tr>
      <w:tr w:rsidR="00BE775B" w:rsidRPr="00BE775B" w14:paraId="32349D29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C0EA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S1211C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9A82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polyester mosquito net</w:t>
            </w:r>
          </w:p>
        </w:tc>
      </w:tr>
      <w:tr w:rsidR="00BE775B" w:rsidRPr="00BE775B" w14:paraId="7467CF92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E0231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S1211D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6D28A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polyethylene mosquito net</w:t>
            </w:r>
          </w:p>
        </w:tc>
      </w:tr>
      <w:tr w:rsidR="00BE775B" w:rsidRPr="00BE775B" w14:paraId="0AF596B8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31344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S1211E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020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mosquito net with another color than white</w:t>
            </w:r>
          </w:p>
        </w:tc>
      </w:tr>
      <w:tr w:rsidR="00BE775B" w:rsidRPr="00BE775B" w14:paraId="1197835C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3D1F6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S1505A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A77EC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Remove some parts</w:t>
            </w:r>
          </w:p>
        </w:tc>
      </w:tr>
      <w:tr w:rsidR="00BE775B" w:rsidRPr="00BE775B" w14:paraId="35947DF8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261A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DB0CD" w14:textId="77777777" w:rsidR="00BE775B" w:rsidRPr="00BE775B" w:rsidRDefault="00BE775B" w:rsidP="00BE775B">
            <w:pPr>
              <w:rPr>
                <w:lang w:val="en-US"/>
              </w:rPr>
            </w:pPr>
          </w:p>
        </w:tc>
      </w:tr>
      <w:tr w:rsidR="00BE775B" w:rsidRPr="00BE775B" w14:paraId="50881B67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1503D" w14:textId="77777777" w:rsidR="00BE775B" w:rsidRP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REC94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F007" w14:textId="77777777" w:rsidR="00BE775B" w:rsidRP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Country specific pregnancy and postnatal care</w:t>
            </w:r>
          </w:p>
        </w:tc>
      </w:tr>
      <w:tr w:rsidR="00BE775B" w:rsidRPr="00BE775B" w14:paraId="2211391A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0169D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IDX94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0307F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Index to Birth History</w:t>
            </w:r>
          </w:p>
        </w:tc>
      </w:tr>
      <w:tr w:rsidR="00BE775B" w:rsidRPr="00BE775B" w14:paraId="0E179A77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8606F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IDX94P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3F7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Index to Pregnancy History</w:t>
            </w:r>
          </w:p>
        </w:tc>
      </w:tr>
      <w:tr w:rsidR="00BE775B" w:rsidRPr="00BE775B" w14:paraId="34FA3CAA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D7FBA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S440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9DAC2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Time to put child to mother's chest</w:t>
            </w:r>
          </w:p>
        </w:tc>
      </w:tr>
      <w:tr w:rsidR="00BE775B" w:rsidRPr="00BE775B" w14:paraId="473CFD74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606B8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S446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CAD31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Respondent treated with respect at facility</w:t>
            </w:r>
          </w:p>
        </w:tc>
      </w:tr>
      <w:tr w:rsidR="00BE775B" w:rsidRPr="00BE775B" w14:paraId="1B636D1E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41E04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02EE2" w14:textId="77777777" w:rsidR="00BE775B" w:rsidRPr="00BE775B" w:rsidRDefault="00BE775B" w:rsidP="00BE775B">
            <w:pPr>
              <w:rPr>
                <w:lang w:val="en-US"/>
              </w:rPr>
            </w:pPr>
          </w:p>
        </w:tc>
      </w:tr>
      <w:tr w:rsidR="00BE775B" w:rsidRPr="00BE775B" w14:paraId="525E3713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E9A5" w14:textId="77777777" w:rsidR="00BE775B" w:rsidRP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REC95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93F4D" w14:textId="77777777" w:rsidR="00BE775B" w:rsidRP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Country specific Health and Vaccination variables</w:t>
            </w:r>
          </w:p>
        </w:tc>
      </w:tr>
      <w:tr w:rsidR="00BE775B" w:rsidRPr="00BE775B" w14:paraId="022D5316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3C666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IDX95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ED92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Index to Birth History</w:t>
            </w:r>
          </w:p>
        </w:tc>
      </w:tr>
      <w:tr w:rsidR="00BE775B" w:rsidRPr="00BE775B" w14:paraId="639B6920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92306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S509YF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1613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Received yellow fever</w:t>
            </w:r>
          </w:p>
        </w:tc>
      </w:tr>
      <w:tr w:rsidR="00BE775B" w:rsidRPr="00BE775B" w14:paraId="6158DAA6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CCAEA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S509YFD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14820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Yellow fever day</w:t>
            </w:r>
          </w:p>
        </w:tc>
      </w:tr>
      <w:tr w:rsidR="00BE775B" w:rsidRPr="00BE775B" w14:paraId="4EFA5A9C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90925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S509YFM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08710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Yellow fever month</w:t>
            </w:r>
          </w:p>
        </w:tc>
      </w:tr>
      <w:tr w:rsidR="00BE775B" w:rsidRPr="00BE775B" w14:paraId="0586E434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2FECA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S509YFY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58FB4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Yellow fever year</w:t>
            </w:r>
          </w:p>
        </w:tc>
      </w:tr>
      <w:tr w:rsidR="00BE775B" w:rsidRPr="00BE775B" w14:paraId="0A8B83DD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D6361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S509M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3478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Received Meningitis (</w:t>
            </w:r>
            <w:proofErr w:type="spell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MenAfriVacTM</w:t>
            </w:r>
            <w:proofErr w:type="spell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BE775B" w:rsidRPr="00BE775B" w14:paraId="081F91CB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6577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S509MD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75834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Meningitis (</w:t>
            </w:r>
            <w:proofErr w:type="spell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MenAfriVacTM</w:t>
            </w:r>
            <w:proofErr w:type="spell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 day</w:t>
            </w:r>
          </w:p>
        </w:tc>
      </w:tr>
      <w:tr w:rsidR="00BE775B" w:rsidRPr="00BE775B" w14:paraId="41D8A5A6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8D67D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S509MM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946A9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Meningitis (</w:t>
            </w:r>
            <w:proofErr w:type="spell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MenAfriVacTM</w:t>
            </w:r>
            <w:proofErr w:type="spell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 month</w:t>
            </w:r>
          </w:p>
        </w:tc>
      </w:tr>
      <w:tr w:rsidR="00BE775B" w:rsidRPr="00BE775B" w14:paraId="6592AFF4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7AC7E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S509MY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139C9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Meningitis (</w:t>
            </w:r>
            <w:proofErr w:type="spell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MenAfriVacTM</w:t>
            </w:r>
            <w:proofErr w:type="spellEnd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 year</w:t>
            </w:r>
          </w:p>
        </w:tc>
      </w:tr>
      <w:tr w:rsidR="00BE775B" w:rsidRPr="00BE775B" w14:paraId="628B4693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51EF9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S607D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20F8B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Past 3 months has a health care provider check for edema</w:t>
            </w:r>
          </w:p>
        </w:tc>
      </w:tr>
      <w:tr w:rsidR="00BE775B" w:rsidRPr="00BE775B" w14:paraId="5DF9C70E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F51A4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S615E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BCB0F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Given </w:t>
            </w:r>
            <w:proofErr w:type="spellStart"/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ReSoMal</w:t>
            </w:r>
            <w:proofErr w:type="spellEnd"/>
          </w:p>
        </w:tc>
      </w:tr>
      <w:tr w:rsidR="00BE775B" w:rsidRPr="00BE775B" w14:paraId="23763669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63E4C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S618A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0DE1F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Fever in last 2 weeks be a COVID</w:t>
            </w:r>
          </w:p>
        </w:tc>
      </w:tr>
      <w:tr w:rsidR="00BE775B" w:rsidRPr="00BE775B" w14:paraId="1AC2A3F3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2A3F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S625A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B6D09" w14:textId="77777777" w:rsidR="00BE775B" w:rsidRP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E775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not sought advice/treatment for fever/cough</w:t>
            </w:r>
          </w:p>
        </w:tc>
      </w:tr>
    </w:tbl>
    <w:p w14:paraId="3D748740" w14:textId="77777777" w:rsidR="00D91E3D" w:rsidRDefault="00D91E3D" w:rsidP="000471CC">
      <w:pPr>
        <w:outlineLvl w:val="0"/>
        <w:rPr>
          <w:b/>
          <w:sz w:val="22"/>
          <w:u w:val="single"/>
          <w:lang w:val="en-US"/>
        </w:rPr>
      </w:pPr>
    </w:p>
    <w:p w14:paraId="3A75877B" w14:textId="77777777" w:rsidR="00D91E3D" w:rsidRDefault="00D91E3D" w:rsidP="000471CC">
      <w:pPr>
        <w:outlineLvl w:val="0"/>
        <w:rPr>
          <w:b/>
          <w:sz w:val="22"/>
          <w:u w:val="single"/>
          <w:lang w:val="en-US"/>
        </w:rPr>
      </w:pPr>
      <w:r>
        <w:rPr>
          <w:b/>
          <w:sz w:val="22"/>
          <w:u w:val="single"/>
          <w:lang w:val="en-US"/>
        </w:rPr>
        <w:t>MALE QUESTIONNAIRE</w:t>
      </w:r>
    </w:p>
    <w:p w14:paraId="49DB3C5F" w14:textId="77777777" w:rsidR="00D91E3D" w:rsidRDefault="00D91E3D" w:rsidP="000471CC">
      <w:pPr>
        <w:outlineLvl w:val="0"/>
        <w:rPr>
          <w:b/>
          <w:sz w:val="22"/>
          <w:u w:val="single"/>
          <w:lang w:val="en-US"/>
        </w:rPr>
      </w:pPr>
    </w:p>
    <w:tbl>
      <w:tblPr>
        <w:tblW w:w="9468" w:type="dxa"/>
        <w:tblInd w:w="108" w:type="dxa"/>
        <w:tblLook w:val="04A0" w:firstRow="1" w:lastRow="0" w:firstColumn="1" w:lastColumn="0" w:noHBand="0" w:noVBand="1"/>
      </w:tblPr>
      <w:tblGrid>
        <w:gridCol w:w="2160"/>
        <w:gridCol w:w="7308"/>
      </w:tblGrid>
      <w:tr w:rsidR="00C90DD3" w:rsidRPr="00C90DD3" w14:paraId="34A60D94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78E8" w14:textId="77777777" w:rsidR="00C90DD3" w:rsidRPr="00C90DD3" w:rsidRDefault="00C90DD3" w:rsidP="00C90DD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MREC91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8154D" w14:textId="77777777" w:rsidR="00C90DD3" w:rsidRPr="00C90DD3" w:rsidRDefault="00C90DD3" w:rsidP="00C90DD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Survey specific variables</w:t>
            </w:r>
          </w:p>
        </w:tc>
      </w:tr>
      <w:tr w:rsidR="00C90DD3" w:rsidRPr="00C90DD3" w14:paraId="4A7E7B63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3C21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SM114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A496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educational level</w:t>
            </w:r>
          </w:p>
        </w:tc>
      </w:tr>
      <w:tr w:rsidR="00C90DD3" w:rsidRPr="00C90DD3" w14:paraId="347E52B5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5AAE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SM115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3BD9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grade/form/year at that level</w:t>
            </w:r>
          </w:p>
        </w:tc>
      </w:tr>
      <w:tr w:rsidR="00C90DD3" w:rsidRPr="00C90DD3" w14:paraId="7DBAF223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7AA57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SM604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EBB7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Occupation</w:t>
            </w:r>
          </w:p>
        </w:tc>
      </w:tr>
      <w:tr w:rsidR="00C90DD3" w:rsidRPr="00C90DD3" w14:paraId="2B9DE575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8191C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SM705A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0C54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Reduce chances of HIV by using condom for every intercourse with a non-regular casual partner</w:t>
            </w:r>
          </w:p>
        </w:tc>
      </w:tr>
      <w:tr w:rsidR="00C90DD3" w:rsidRPr="00C90DD3" w14:paraId="58541916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8858E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SM708A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8807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Time HIV treatment take with antiretrovirals</w:t>
            </w:r>
          </w:p>
        </w:tc>
      </w:tr>
      <w:tr w:rsidR="00C90DD3" w:rsidRPr="00C90DD3" w14:paraId="7480E6AF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3370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235A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 radio</w:t>
            </w:r>
          </w:p>
        </w:tc>
      </w:tr>
      <w:tr w:rsidR="00C90DD3" w:rsidRPr="00C90DD3" w14:paraId="7494379E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ECF9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DE198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2501F1D2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69976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SM721AC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A47D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51DF800B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6D769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SM721AD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2B3FB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09FDD732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01A5D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SM721AE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018A1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7D597B00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5528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SM721AF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D1709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6805DE63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9AD2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SM721AG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052D1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41D6692A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15A3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SM721AH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F29E1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09A11833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D5496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SM721AI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2E0A7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557E810D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127B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SM721AX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3A3C4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12EA21D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AA4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SM721AZ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789B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Place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where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heard or seen HIV self-testing:</w:t>
            </w:r>
          </w:p>
        </w:tc>
      </w:tr>
      <w:tr w:rsidR="00C90DD3" w:rsidRPr="00C90DD3" w14:paraId="5D524C61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2D71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SM726A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916F4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whom the respondent disclosed HIV status to others</w:t>
            </w:r>
          </w:p>
        </w:tc>
      </w:tr>
      <w:tr w:rsidR="00C90DD3" w:rsidRPr="00C90DD3" w14:paraId="1A735A44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918DB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5E74" w14:textId="77777777" w:rsidR="00C90DD3" w:rsidRPr="00C90DD3" w:rsidRDefault="00C90DD3" w:rsidP="00C90DD3">
            <w:pPr>
              <w:rPr>
                <w:lang w:val="en-US"/>
              </w:rPr>
            </w:pPr>
          </w:p>
        </w:tc>
      </w:tr>
      <w:tr w:rsidR="00C90DD3" w:rsidRPr="00C90DD3" w14:paraId="3126F89E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A992D" w14:textId="77777777" w:rsidR="00C90DD3" w:rsidRPr="00C90DD3" w:rsidRDefault="00C90DD3" w:rsidP="00C90DD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MREC92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32F35" w14:textId="77777777" w:rsidR="00C90DD3" w:rsidRPr="00C90DD3" w:rsidRDefault="00C90DD3" w:rsidP="00C90DD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Survey specific - Social behavior change communication - Malaria</w:t>
            </w:r>
          </w:p>
        </w:tc>
      </w:tr>
      <w:tr w:rsidR="00C90DD3" w:rsidRPr="00C90DD3" w14:paraId="5507A3BD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A2A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SM901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F2E2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Last six months heard/seen malaria messages</w:t>
            </w:r>
          </w:p>
        </w:tc>
      </w:tr>
      <w:tr w:rsidR="00C90DD3" w:rsidRPr="00C90DD3" w14:paraId="0AA2322D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691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A8D7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radio</w:t>
            </w:r>
          </w:p>
        </w:tc>
      </w:tr>
      <w:tr w:rsidR="00C90DD3" w:rsidRPr="00C90DD3" w14:paraId="654CAC7C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BAC5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E22D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television</w:t>
            </w:r>
          </w:p>
        </w:tc>
      </w:tr>
      <w:tr w:rsidR="00C90DD3" w:rsidRPr="00C90DD3" w14:paraId="2AB5AAC3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0B54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SM902C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8024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poster/billboard</w:t>
            </w:r>
          </w:p>
        </w:tc>
      </w:tr>
      <w:tr w:rsidR="00C90DD3" w:rsidRPr="00C90DD3" w14:paraId="116247A6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D1D6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SM902D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2ADCC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newspaper/magazine</w:t>
            </w:r>
          </w:p>
        </w:tc>
      </w:tr>
      <w:tr w:rsidR="00C90DD3" w:rsidRPr="00C90DD3" w14:paraId="21FAB3A6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6B4C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SM902E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FABB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leaflet/brochure</w:t>
            </w:r>
          </w:p>
        </w:tc>
      </w:tr>
      <w:tr w:rsidR="00C90DD3" w:rsidRPr="00C90DD3" w14:paraId="3A0C35F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BE5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SM902F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1EE6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healthcare provider</w:t>
            </w:r>
          </w:p>
        </w:tc>
      </w:tr>
      <w:tr w:rsidR="00C90DD3" w:rsidRPr="00C90DD3" w14:paraId="294644B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51D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SM902G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2C041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community health worker</w:t>
            </w:r>
          </w:p>
        </w:tc>
      </w:tr>
      <w:tr w:rsidR="00C90DD3" w:rsidRPr="00C90DD3" w14:paraId="042DBC65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73AA6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SM902H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1AE7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social media</w:t>
            </w:r>
          </w:p>
        </w:tc>
      </w:tr>
      <w:tr w:rsidR="00C90DD3" w:rsidRPr="00C90DD3" w14:paraId="72CA583D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12547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SM902I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FF36C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animator</w:t>
            </w:r>
          </w:p>
        </w:tc>
      </w:tr>
      <w:tr w:rsidR="00C90DD3" w:rsidRPr="00C90DD3" w14:paraId="6DD9A9F1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80C7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SM902X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88F2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other</w:t>
            </w:r>
          </w:p>
        </w:tc>
      </w:tr>
      <w:tr w:rsidR="00C90DD3" w:rsidRPr="00C90DD3" w14:paraId="6EFCD22D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97052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SM902Z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6D7AC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messages were heard/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seen: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don't remember</w:t>
            </w:r>
          </w:p>
        </w:tc>
      </w:tr>
      <w:tr w:rsidR="00C90DD3" w:rsidRPr="00C90DD3" w14:paraId="2ACD2A03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7E96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SM903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10C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there ways to avoid getting malaria</w:t>
            </w:r>
          </w:p>
        </w:tc>
      </w:tr>
      <w:tr w:rsidR="00C90DD3" w:rsidRPr="00C90DD3" w14:paraId="7E79DA07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183C4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8C567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sleep under a mosquito net</w:t>
            </w:r>
          </w:p>
        </w:tc>
      </w:tr>
      <w:tr w:rsidR="00C90DD3" w:rsidRPr="00C90DD3" w14:paraId="7395FE26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E480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6718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sleep under an insecticide-treated mosquito net</w:t>
            </w:r>
          </w:p>
        </w:tc>
      </w:tr>
      <w:tr w:rsidR="00C90DD3" w:rsidRPr="00C90DD3" w14:paraId="754B433F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F08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SM904C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EC368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use mosquito repellent</w:t>
            </w:r>
          </w:p>
        </w:tc>
      </w:tr>
      <w:tr w:rsidR="00C90DD3" w:rsidRPr="00C90DD3" w14:paraId="04779B75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B94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SM904D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2C5B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take preventive medications</w:t>
            </w:r>
          </w:p>
        </w:tc>
      </w:tr>
      <w:tr w:rsidR="00C90DD3" w:rsidRPr="00C90DD3" w14:paraId="12242E58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7DC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SM904E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DA79D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spray house with insecticide</w:t>
            </w:r>
          </w:p>
        </w:tc>
      </w:tr>
      <w:tr w:rsidR="00C90DD3" w:rsidRPr="00C90DD3" w14:paraId="10E89440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2A68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SM904F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857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fill in stagnant waters</w:t>
            </w:r>
          </w:p>
        </w:tc>
      </w:tr>
      <w:tr w:rsidR="00C90DD3" w:rsidRPr="00C90DD3" w14:paraId="0FA7782D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C1E5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SM904G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3AC58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keep surroundings clean</w:t>
            </w:r>
          </w:p>
        </w:tc>
      </w:tr>
      <w:tr w:rsidR="00C90DD3" w:rsidRPr="00C90DD3" w14:paraId="2A588BBE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9FF69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SM904H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8274D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put mosquito screen on windows</w:t>
            </w:r>
          </w:p>
        </w:tc>
      </w:tr>
      <w:tr w:rsidR="00C90DD3" w:rsidRPr="00C90DD3" w14:paraId="47B1AD5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5B88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SM904I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48AB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using a mosquito coil</w:t>
            </w:r>
          </w:p>
        </w:tc>
      </w:tr>
      <w:tr w:rsidR="00C90DD3" w:rsidRPr="00C90DD3" w14:paraId="7E3F343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186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SM904J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83467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decoction/Plant/root to drink as a preventive measure</w:t>
            </w:r>
          </w:p>
        </w:tc>
      </w:tr>
      <w:tr w:rsidR="00C90DD3" w:rsidRPr="00C90DD3" w14:paraId="40E6B09E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3629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SM904K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B479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grilles on the windows</w:t>
            </w:r>
          </w:p>
        </w:tc>
      </w:tr>
      <w:tr w:rsidR="00C90DD3" w:rsidRPr="00C90DD3" w14:paraId="2D38B96D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276C9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SM904L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3F19B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using electric pads</w:t>
            </w:r>
          </w:p>
        </w:tc>
      </w:tr>
      <w:tr w:rsidR="00C90DD3" w:rsidRPr="00C90DD3" w14:paraId="2B5BFD15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E56A6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SM904M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F0628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air conditioners/fans</w:t>
            </w:r>
          </w:p>
        </w:tc>
      </w:tr>
      <w:tr w:rsidR="00C90DD3" w:rsidRPr="00C90DD3" w14:paraId="2F49BA51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8CC39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SM904N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6607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cover the body</w:t>
            </w:r>
          </w:p>
        </w:tc>
      </w:tr>
      <w:tr w:rsidR="00C90DD3" w:rsidRPr="00C90DD3" w14:paraId="42F34F84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D807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SM904X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752E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other</w:t>
            </w:r>
          </w:p>
        </w:tc>
      </w:tr>
      <w:tr w:rsidR="00C90DD3" w:rsidRPr="00C90DD3" w14:paraId="790408A0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E436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SM904Z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CDF6B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Malaria can be prevented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don't know</w:t>
            </w:r>
          </w:p>
        </w:tc>
      </w:tr>
      <w:tr w:rsidR="00C90DD3" w:rsidRPr="00C90DD3" w14:paraId="0AEC306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CC9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SM905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E7C4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Agree/disagree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with: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people in community get malaria in rainy season</w:t>
            </w:r>
          </w:p>
        </w:tc>
      </w:tr>
      <w:tr w:rsidR="00C90DD3" w:rsidRPr="00C90DD3" w14:paraId="62333945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9D65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SM906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03878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Agree/disagree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with: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when child has fever worry it is malaria</w:t>
            </w:r>
          </w:p>
        </w:tc>
      </w:tr>
      <w:tr w:rsidR="00C90DD3" w:rsidRPr="00C90DD3" w14:paraId="5A88C0B2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8F8A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SM907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7669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Agree/disagree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with: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getting malaria not a problem as can be treated</w:t>
            </w:r>
          </w:p>
        </w:tc>
      </w:tr>
      <w:tr w:rsidR="00C90DD3" w:rsidRPr="00C90DD3" w14:paraId="259C8366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54BD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SM908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AB5B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Agree/disagree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with: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only weak children can die from malaria</w:t>
            </w:r>
          </w:p>
        </w:tc>
      </w:tr>
      <w:tr w:rsidR="00C90DD3" w:rsidRPr="00C90DD3" w14:paraId="7C1F84C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9A28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SM909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8036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Agree/disagree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with: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sleep under net when there are lots of mosquitoes</w:t>
            </w:r>
          </w:p>
        </w:tc>
      </w:tr>
      <w:tr w:rsidR="00C90DD3" w:rsidRPr="00C90DD3" w14:paraId="48DE63F8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144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SM910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481A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Agree/disagree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with: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sleep under net when there are few mosquitoes</w:t>
            </w:r>
          </w:p>
        </w:tc>
      </w:tr>
      <w:tr w:rsidR="00C90DD3" w:rsidRPr="00C90DD3" w14:paraId="2B801CD6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DF072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SM911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069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Agree/disagree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with: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don't like sleep in a net when is too warm</w:t>
            </w:r>
          </w:p>
        </w:tc>
      </w:tr>
      <w:tr w:rsidR="00C90DD3" w:rsidRPr="00C90DD3" w14:paraId="463A3171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FDE1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SM911A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8D29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rectangular mosquito net</w:t>
            </w:r>
          </w:p>
        </w:tc>
      </w:tr>
      <w:tr w:rsidR="00C90DD3" w:rsidRPr="00C90DD3" w14:paraId="5BC4E13D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783D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SM911B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5CAC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pyramidal mosquito net</w:t>
            </w:r>
          </w:p>
        </w:tc>
      </w:tr>
      <w:tr w:rsidR="00C90DD3" w:rsidRPr="00C90DD3" w14:paraId="36A82CA2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1C830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SM911C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A9E8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polyester mosquito net</w:t>
            </w:r>
          </w:p>
        </w:tc>
      </w:tr>
      <w:tr w:rsidR="00C90DD3" w:rsidRPr="00C90DD3" w14:paraId="41DE7D6E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5065C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SM911D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1EA8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polyethylene mosquito net</w:t>
            </w:r>
          </w:p>
        </w:tc>
      </w:tr>
      <w:tr w:rsidR="00C90DD3" w:rsidRPr="00C90DD3" w14:paraId="7B2D9EBF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B6A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SM911E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13E3F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Prefer sleeping under a mosquito net with another color than white</w:t>
            </w:r>
          </w:p>
        </w:tc>
      </w:tr>
      <w:tr w:rsidR="00C90DD3" w:rsidRPr="00C90DD3" w14:paraId="329F87DC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F781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SM912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6DBEA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Agree/disagree with: if child has fever good to give medicine available at home</w:t>
            </w:r>
          </w:p>
        </w:tc>
      </w:tr>
      <w:tr w:rsidR="00C90DD3" w:rsidRPr="00C90DD3" w14:paraId="49A28E8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D379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SM913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C868D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Agree/disagree with: people take children to health provider same day develop fever</w:t>
            </w:r>
          </w:p>
        </w:tc>
      </w:tr>
      <w:tr w:rsidR="00C90DD3" w:rsidRPr="00C90DD3" w14:paraId="63182135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0A43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SM914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AD25" w14:textId="77777777" w:rsidR="00C90DD3" w:rsidRPr="00C90DD3" w:rsidRDefault="00C90DD3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Agree/disagree </w:t>
            </w:r>
            <w:proofErr w:type="gramStart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with:</w:t>
            </w:r>
            <w:proofErr w:type="gramEnd"/>
            <w:r w:rsidRPr="00C90DD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people who have nets usually sleep under every night</w:t>
            </w:r>
          </w:p>
        </w:tc>
      </w:tr>
    </w:tbl>
    <w:p w14:paraId="377974F1" w14:textId="77777777" w:rsidR="00D91E3D" w:rsidRDefault="00D91E3D" w:rsidP="000471CC">
      <w:pPr>
        <w:outlineLvl w:val="0"/>
        <w:rPr>
          <w:b/>
          <w:sz w:val="22"/>
          <w:u w:val="single"/>
          <w:lang w:val="en-US"/>
        </w:rPr>
      </w:pPr>
    </w:p>
    <w:p w14:paraId="49880DFA" w14:textId="77777777" w:rsidR="0030485F" w:rsidRPr="0030485F" w:rsidRDefault="001F4031" w:rsidP="000471CC">
      <w:pPr>
        <w:outlineLvl w:val="0"/>
        <w:rPr>
          <w:bCs/>
          <w:sz w:val="22"/>
          <w:lang w:val="en-US"/>
        </w:rPr>
      </w:pPr>
      <w:r w:rsidRPr="00093B05">
        <w:rPr>
          <w:b/>
          <w:sz w:val="22"/>
          <w:u w:val="single"/>
          <w:lang w:val="en-US"/>
        </w:rPr>
        <w:t>NOTES ON THE RECODE</w:t>
      </w:r>
    </w:p>
    <w:p w14:paraId="038D1427" w14:textId="77777777" w:rsidR="00172678" w:rsidRDefault="00172678">
      <w:pPr>
        <w:outlineLvl w:val="0"/>
        <w:rPr>
          <w:b/>
          <w:sz w:val="22"/>
          <w:u w:val="single"/>
          <w:lang w:val="en-US"/>
        </w:rPr>
      </w:pPr>
    </w:p>
    <w:p w14:paraId="778F8012" w14:textId="0CF3D565" w:rsidR="007468CC" w:rsidRPr="002C177B" w:rsidRDefault="007468CC" w:rsidP="007468CC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 w:rsidRPr="002C177B">
        <w:rPr>
          <w:rFonts w:ascii="Times New Roman" w:hAnsi="Times New Roman"/>
        </w:rPr>
        <w:t xml:space="preserve">In </w:t>
      </w:r>
      <w:r>
        <w:rPr>
          <w:rFonts w:ascii="Times New Roman" w:hAnsi="Times New Roman"/>
        </w:rPr>
        <w:t>Burkina Faso</w:t>
      </w:r>
      <w:r w:rsidRPr="002C177B">
        <w:rPr>
          <w:rFonts w:ascii="Times New Roman" w:hAnsi="Times New Roman"/>
        </w:rPr>
        <w:t>, there are six country specific education categories.  These were coded to the standard categories in HV106, V106 and MV106 using the following approach:</w:t>
      </w:r>
    </w:p>
    <w:p w14:paraId="57312601" w14:textId="77777777" w:rsidR="007468CC" w:rsidRPr="002C177B" w:rsidRDefault="007468CC" w:rsidP="007468CC">
      <w:r w:rsidRPr="002C177B">
        <w:tab/>
        <w:t xml:space="preserve">0 </w:t>
      </w:r>
      <w:proofErr w:type="spellStart"/>
      <w:r w:rsidRPr="002C177B">
        <w:t>Préscolaire</w:t>
      </w:r>
      <w:proofErr w:type="spellEnd"/>
      <w:r w:rsidRPr="002C177B">
        <w:t xml:space="preserve"> (</w:t>
      </w:r>
      <w:proofErr w:type="spellStart"/>
      <w:r w:rsidRPr="002C177B">
        <w:t>pre-school</w:t>
      </w:r>
      <w:proofErr w:type="spellEnd"/>
      <w:r w:rsidRPr="002C177B">
        <w:t>)</w:t>
      </w:r>
      <w:r w:rsidRPr="002C177B">
        <w:tab/>
      </w:r>
      <w:r w:rsidRPr="002C177B">
        <w:tab/>
      </w:r>
      <w:r w:rsidRPr="002C177B">
        <w:sym w:font="Wingdings" w:char="F0E0"/>
      </w:r>
      <w:r w:rsidRPr="002C177B">
        <w:t xml:space="preserve"> No </w:t>
      </w:r>
      <w:proofErr w:type="spellStart"/>
      <w:r w:rsidRPr="002C177B">
        <w:t>education</w:t>
      </w:r>
      <w:proofErr w:type="spellEnd"/>
    </w:p>
    <w:p w14:paraId="138BD925" w14:textId="77777777" w:rsidR="007468CC" w:rsidRPr="002C177B" w:rsidRDefault="007468CC" w:rsidP="007468CC">
      <w:r w:rsidRPr="002C177B">
        <w:tab/>
        <w:t xml:space="preserve">1 </w:t>
      </w:r>
      <w:proofErr w:type="spellStart"/>
      <w:r w:rsidRPr="002C177B">
        <w:t>Primaire</w:t>
      </w:r>
      <w:proofErr w:type="spellEnd"/>
      <w:r w:rsidRPr="002C177B">
        <w:t xml:space="preserve"> (</w:t>
      </w:r>
      <w:proofErr w:type="spellStart"/>
      <w:proofErr w:type="gramStart"/>
      <w:r w:rsidRPr="002C177B">
        <w:t>Primary</w:t>
      </w:r>
      <w:proofErr w:type="spellEnd"/>
      <w:r w:rsidRPr="002C177B">
        <w:t xml:space="preserve">)   </w:t>
      </w:r>
      <w:proofErr w:type="gramEnd"/>
      <w:r w:rsidRPr="002C177B">
        <w:t xml:space="preserve">    </w:t>
      </w:r>
      <w:r w:rsidRPr="002C177B">
        <w:tab/>
      </w:r>
      <w:r w:rsidRPr="002C177B">
        <w:tab/>
      </w:r>
      <w:r w:rsidRPr="002C177B">
        <w:sym w:font="Wingdings" w:char="F0E0"/>
      </w:r>
      <w:r w:rsidRPr="002C177B">
        <w:t xml:space="preserve"> </w:t>
      </w:r>
      <w:proofErr w:type="spellStart"/>
      <w:r w:rsidRPr="002C177B">
        <w:t>Primary</w:t>
      </w:r>
      <w:proofErr w:type="spellEnd"/>
    </w:p>
    <w:p w14:paraId="77161FAE" w14:textId="09E94CC4" w:rsidR="007468CC" w:rsidRPr="002C177B" w:rsidRDefault="007468CC" w:rsidP="007468CC">
      <w:r w:rsidRPr="002C177B">
        <w:tab/>
        <w:t xml:space="preserve">2 </w:t>
      </w:r>
      <w:proofErr w:type="spellStart"/>
      <w:r w:rsidRPr="00986D10">
        <w:t>Secondaire</w:t>
      </w:r>
      <w:proofErr w:type="spellEnd"/>
      <w:r w:rsidRPr="002C177B">
        <w:t xml:space="preserve"> 1er </w:t>
      </w:r>
      <w:proofErr w:type="spellStart"/>
      <w:r w:rsidRPr="002C177B">
        <w:t>cycle</w:t>
      </w:r>
      <w:proofErr w:type="spellEnd"/>
      <w:r w:rsidRPr="002C177B">
        <w:t xml:space="preserve"> </w:t>
      </w:r>
      <w:r w:rsidRPr="002C177B">
        <w:tab/>
      </w:r>
      <w:r w:rsidRPr="002C177B">
        <w:tab/>
      </w:r>
      <w:r w:rsidRPr="002C177B">
        <w:sym w:font="Wingdings" w:char="F0E0"/>
      </w:r>
      <w:r w:rsidRPr="002C177B">
        <w:t xml:space="preserve"> </w:t>
      </w:r>
      <w:proofErr w:type="spellStart"/>
      <w:r w:rsidRPr="002C177B">
        <w:t>Secondary</w:t>
      </w:r>
      <w:proofErr w:type="spellEnd"/>
    </w:p>
    <w:p w14:paraId="26CA3BBE" w14:textId="56329FD8" w:rsidR="007468CC" w:rsidRPr="002C177B" w:rsidRDefault="007468CC" w:rsidP="007468CC">
      <w:r w:rsidRPr="002C177B">
        <w:tab/>
        <w:t xml:space="preserve">3 </w:t>
      </w:r>
      <w:proofErr w:type="spellStart"/>
      <w:r w:rsidRPr="00986D10">
        <w:t>Secondaire</w:t>
      </w:r>
      <w:proofErr w:type="spellEnd"/>
      <w:r w:rsidRPr="002C177B">
        <w:t xml:space="preserve"> 2</w:t>
      </w:r>
      <w:r w:rsidRPr="002C177B">
        <w:rPr>
          <w:vertAlign w:val="superscript"/>
        </w:rPr>
        <w:t>nd</w:t>
      </w:r>
      <w:r w:rsidRPr="002C177B">
        <w:t xml:space="preserve"> </w:t>
      </w:r>
      <w:proofErr w:type="spellStart"/>
      <w:r w:rsidRPr="002C177B">
        <w:t>cycle</w:t>
      </w:r>
      <w:proofErr w:type="spellEnd"/>
      <w:r w:rsidRPr="002C177B">
        <w:tab/>
      </w:r>
      <w:r w:rsidRPr="002C177B">
        <w:tab/>
      </w:r>
      <w:r w:rsidRPr="002C177B">
        <w:sym w:font="Wingdings" w:char="F0E0"/>
      </w:r>
      <w:r w:rsidRPr="002C177B">
        <w:t xml:space="preserve"> </w:t>
      </w:r>
      <w:proofErr w:type="spellStart"/>
      <w:r w:rsidRPr="002C177B">
        <w:t>Secondary</w:t>
      </w:r>
      <w:proofErr w:type="spellEnd"/>
    </w:p>
    <w:p w14:paraId="3762A04C" w14:textId="6F2AF47D" w:rsidR="007468CC" w:rsidRDefault="007468CC" w:rsidP="007468CC">
      <w:r w:rsidRPr="002C177B">
        <w:tab/>
        <w:t xml:space="preserve">4 </w:t>
      </w:r>
      <w:proofErr w:type="spellStart"/>
      <w:r w:rsidRPr="00986D10">
        <w:t>Supérieur</w:t>
      </w:r>
      <w:proofErr w:type="spellEnd"/>
      <w:r w:rsidRPr="002C177B">
        <w:t xml:space="preserve"> (</w:t>
      </w:r>
      <w:proofErr w:type="spellStart"/>
      <w:r w:rsidRPr="002C177B">
        <w:t>Higher</w:t>
      </w:r>
      <w:proofErr w:type="spellEnd"/>
      <w:r w:rsidRPr="002C177B">
        <w:t>)</w:t>
      </w:r>
      <w:r w:rsidRPr="002C177B">
        <w:tab/>
      </w:r>
      <w:r w:rsidRPr="002C177B">
        <w:tab/>
      </w:r>
      <w:r w:rsidRPr="002C177B">
        <w:sym w:font="Wingdings" w:char="F0E0"/>
      </w:r>
      <w:r w:rsidRPr="002C177B">
        <w:t xml:space="preserve"> </w:t>
      </w:r>
      <w:proofErr w:type="spellStart"/>
      <w:r w:rsidRPr="002C177B">
        <w:t>Higher</w:t>
      </w:r>
      <w:proofErr w:type="spellEnd"/>
    </w:p>
    <w:p w14:paraId="67F9984D" w14:textId="5B30FD30" w:rsidR="007B635C" w:rsidRDefault="007B635C" w:rsidP="005E464A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Variable </w:t>
      </w:r>
      <w:r w:rsidR="003A070A" w:rsidRPr="003A070A">
        <w:rPr>
          <w:rFonts w:ascii="Times New Roman" w:hAnsi="Times New Roman"/>
        </w:rPr>
        <w:t>HV262</w:t>
      </w:r>
      <w:r w:rsidR="003A070A">
        <w:rPr>
          <w:rFonts w:ascii="Times New Roman" w:hAnsi="Times New Roman"/>
        </w:rPr>
        <w:t xml:space="preserve"> </w:t>
      </w:r>
      <w:r w:rsidR="00370505">
        <w:rPr>
          <w:rFonts w:ascii="Times New Roman" w:hAnsi="Times New Roman"/>
        </w:rPr>
        <w:t xml:space="preserve">has been </w:t>
      </w:r>
      <w:proofErr w:type="gramStart"/>
      <w:r w:rsidR="00370505">
        <w:rPr>
          <w:rFonts w:ascii="Times New Roman" w:hAnsi="Times New Roman"/>
        </w:rPr>
        <w:t>recoded</w:t>
      </w:r>
      <w:proofErr w:type="gramEnd"/>
      <w:r w:rsidR="00370505">
        <w:rPr>
          <w:rFonts w:ascii="Times New Roman" w:hAnsi="Times New Roman"/>
        </w:rPr>
        <w:t xml:space="preserve"> using the country specific value. </w:t>
      </w:r>
    </w:p>
    <w:p w14:paraId="4E4BD793" w14:textId="5B946BD4" w:rsidR="005E464A" w:rsidRDefault="005E464A" w:rsidP="005E464A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men 15-59 years old were eligible in the households selected for the male interview (50% of the total households).</w:t>
      </w:r>
    </w:p>
    <w:p w14:paraId="18100EFE" w14:textId="3F4ED4F0" w:rsidR="00BC18D8" w:rsidRDefault="00BC18D8" w:rsidP="00BC18D8">
      <w:pPr>
        <w:ind w:left="708"/>
        <w:outlineLvl w:val="0"/>
        <w:rPr>
          <w:sz w:val="24"/>
          <w:lang w:val="en-US"/>
        </w:rPr>
      </w:pPr>
    </w:p>
    <w:p w14:paraId="6A2C1923" w14:textId="77777777" w:rsidR="00A535B7" w:rsidRPr="00F71267" w:rsidRDefault="00A535B7" w:rsidP="00A535B7">
      <w:pPr>
        <w:spacing w:after="200" w:line="276" w:lineRule="auto"/>
        <w:jc w:val="both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INCONSISTENCIES IN THE</w:t>
      </w:r>
      <w:r w:rsidRPr="003F63F8">
        <w:rPr>
          <w:rFonts w:eastAsia="Calibri"/>
          <w:b/>
          <w:sz w:val="24"/>
          <w:szCs w:val="24"/>
        </w:rPr>
        <w:t xml:space="preserve"> DATA FILE</w:t>
      </w:r>
    </w:p>
    <w:p w14:paraId="59E85719" w14:textId="38CD4BFA" w:rsidR="003F3F3F" w:rsidRDefault="00A535B7" w:rsidP="00A535B7">
      <w:pPr>
        <w:outlineLvl w:val="0"/>
        <w:rPr>
          <w:sz w:val="24"/>
          <w:lang w:val="en-US"/>
        </w:rPr>
      </w:pPr>
      <w:r>
        <w:rPr>
          <w:rFonts w:eastAsia="Calibri"/>
          <w:b/>
          <w:sz w:val="24"/>
          <w:szCs w:val="24"/>
        </w:rPr>
        <w:t>HOUSEHOLD</w:t>
      </w:r>
      <w:r w:rsidR="000A1371" w:rsidRPr="003F3F3F">
        <w:rPr>
          <w:sz w:val="24"/>
          <w:lang w:val="en-US"/>
        </w:rPr>
        <w:t xml:space="preserve"> </w:t>
      </w:r>
    </w:p>
    <w:p w14:paraId="622E0DBD" w14:textId="777E41B4" w:rsidR="003E0E8C" w:rsidRPr="003A465D" w:rsidRDefault="003E0E8C" w:rsidP="003E0E8C">
      <w:pPr>
        <w:numPr>
          <w:ilvl w:val="0"/>
          <w:numId w:val="19"/>
        </w:numPr>
        <w:jc w:val="both"/>
        <w:rPr>
          <w:rFonts w:eastAsia="Calibri"/>
          <w:sz w:val="24"/>
          <w:szCs w:val="24"/>
        </w:rPr>
      </w:pPr>
      <w:proofErr w:type="spellStart"/>
      <w:r>
        <w:rPr>
          <w:rFonts w:eastAsia="Calibri"/>
          <w:sz w:val="24"/>
          <w:szCs w:val="24"/>
        </w:rPr>
        <w:t>There</w:t>
      </w:r>
      <w:proofErr w:type="spellEnd"/>
      <w:r>
        <w:rPr>
          <w:rFonts w:eastAsia="Calibri"/>
          <w:sz w:val="24"/>
          <w:szCs w:val="24"/>
        </w:rPr>
        <w:t xml:space="preserve"> are 19</w:t>
      </w:r>
      <w:r w:rsidRPr="003A465D">
        <w:rPr>
          <w:rFonts w:eastAsia="Calibri"/>
          <w:sz w:val="24"/>
          <w:szCs w:val="24"/>
        </w:rPr>
        <w:t xml:space="preserve"> cases </w:t>
      </w:r>
      <w:proofErr w:type="spellStart"/>
      <w:r w:rsidRPr="003A465D">
        <w:rPr>
          <w:rFonts w:eastAsia="Calibri"/>
          <w:sz w:val="24"/>
          <w:szCs w:val="24"/>
        </w:rPr>
        <w:t>where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the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duration</w:t>
      </w:r>
      <w:proofErr w:type="spellEnd"/>
      <w:r>
        <w:rPr>
          <w:rFonts w:eastAsia="Calibri"/>
          <w:sz w:val="24"/>
          <w:szCs w:val="24"/>
        </w:rPr>
        <w:t xml:space="preserve"> of interview</w:t>
      </w:r>
      <w:r w:rsidR="00077FBC">
        <w:rPr>
          <w:rFonts w:eastAsia="Calibri"/>
          <w:sz w:val="24"/>
          <w:szCs w:val="24"/>
        </w:rPr>
        <w:t xml:space="preserve"> (V801) </w:t>
      </w:r>
      <w:r>
        <w:rPr>
          <w:rFonts w:eastAsia="Calibri"/>
          <w:sz w:val="24"/>
          <w:szCs w:val="24"/>
        </w:rPr>
        <w:t xml:space="preserve">is </w:t>
      </w:r>
      <w:proofErr w:type="spellStart"/>
      <w:r>
        <w:rPr>
          <w:rFonts w:eastAsia="Calibri"/>
          <w:sz w:val="24"/>
          <w:szCs w:val="24"/>
        </w:rPr>
        <w:t>less</w:t>
      </w:r>
      <w:proofErr w:type="spellEnd"/>
      <w:r>
        <w:rPr>
          <w:rFonts w:eastAsia="Calibri"/>
          <w:sz w:val="24"/>
          <w:szCs w:val="24"/>
        </w:rPr>
        <w:t xml:space="preserve"> than 0</w:t>
      </w:r>
    </w:p>
    <w:p w14:paraId="1BD1E98C" w14:textId="7A87D540" w:rsidR="003E0E8C" w:rsidRPr="003A465D" w:rsidRDefault="003E0E8C" w:rsidP="003E0E8C">
      <w:pPr>
        <w:numPr>
          <w:ilvl w:val="0"/>
          <w:numId w:val="19"/>
        </w:numPr>
        <w:jc w:val="both"/>
        <w:rPr>
          <w:rFonts w:eastAsia="Calibri"/>
          <w:sz w:val="24"/>
          <w:szCs w:val="24"/>
        </w:rPr>
      </w:pPr>
      <w:proofErr w:type="spellStart"/>
      <w:r>
        <w:rPr>
          <w:rFonts w:eastAsia="Calibri"/>
          <w:sz w:val="24"/>
          <w:szCs w:val="24"/>
        </w:rPr>
        <w:t>There</w:t>
      </w:r>
      <w:proofErr w:type="spellEnd"/>
      <w:r>
        <w:rPr>
          <w:rFonts w:eastAsia="Calibri"/>
          <w:sz w:val="24"/>
          <w:szCs w:val="24"/>
        </w:rPr>
        <w:t xml:space="preserve"> are </w:t>
      </w:r>
      <w:r w:rsidR="00F429E0">
        <w:rPr>
          <w:rFonts w:eastAsia="Calibri"/>
          <w:sz w:val="24"/>
          <w:szCs w:val="24"/>
        </w:rPr>
        <w:t>26</w:t>
      </w:r>
      <w:r w:rsidRPr="003A465D">
        <w:rPr>
          <w:rFonts w:eastAsia="Calibri"/>
          <w:sz w:val="24"/>
          <w:szCs w:val="24"/>
        </w:rPr>
        <w:t xml:space="preserve"> cases </w:t>
      </w:r>
      <w:proofErr w:type="spellStart"/>
      <w:r w:rsidRPr="003A465D">
        <w:rPr>
          <w:rFonts w:eastAsia="Calibri"/>
          <w:sz w:val="24"/>
          <w:szCs w:val="24"/>
        </w:rPr>
        <w:t>where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the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duration</w:t>
      </w:r>
      <w:proofErr w:type="spellEnd"/>
      <w:r>
        <w:rPr>
          <w:rFonts w:eastAsia="Calibri"/>
          <w:sz w:val="24"/>
          <w:szCs w:val="24"/>
        </w:rPr>
        <w:t xml:space="preserve"> of interview</w:t>
      </w:r>
      <w:r w:rsidR="00077FBC">
        <w:rPr>
          <w:rFonts w:eastAsia="Calibri"/>
          <w:sz w:val="24"/>
          <w:szCs w:val="24"/>
        </w:rPr>
        <w:t xml:space="preserve"> (V801)</w:t>
      </w:r>
      <w:r>
        <w:rPr>
          <w:rFonts w:eastAsia="Calibri"/>
          <w:sz w:val="24"/>
          <w:szCs w:val="24"/>
        </w:rPr>
        <w:t xml:space="preserve"> is </w:t>
      </w:r>
      <w:proofErr w:type="spellStart"/>
      <w:r>
        <w:rPr>
          <w:rFonts w:eastAsia="Calibri"/>
          <w:sz w:val="24"/>
          <w:szCs w:val="24"/>
        </w:rPr>
        <w:t>greater</w:t>
      </w:r>
      <w:proofErr w:type="spellEnd"/>
      <w:r>
        <w:rPr>
          <w:rFonts w:eastAsia="Calibri"/>
          <w:sz w:val="24"/>
          <w:szCs w:val="24"/>
        </w:rPr>
        <w:t xml:space="preserve"> than 180 minutes</w:t>
      </w:r>
    </w:p>
    <w:p w14:paraId="5EF96A30" w14:textId="534308B1" w:rsidR="003E0E8C" w:rsidRPr="003A465D" w:rsidRDefault="003E0E8C" w:rsidP="003E0E8C">
      <w:pPr>
        <w:numPr>
          <w:ilvl w:val="0"/>
          <w:numId w:val="19"/>
        </w:numPr>
        <w:jc w:val="both"/>
        <w:rPr>
          <w:rFonts w:eastAsia="Calibri"/>
          <w:sz w:val="24"/>
          <w:szCs w:val="24"/>
        </w:rPr>
      </w:pPr>
      <w:proofErr w:type="spellStart"/>
      <w:r w:rsidRPr="00400CA1">
        <w:rPr>
          <w:rFonts w:eastAsia="Calibri"/>
          <w:sz w:val="24"/>
          <w:szCs w:val="24"/>
        </w:rPr>
        <w:t>There</w:t>
      </w:r>
      <w:proofErr w:type="spellEnd"/>
      <w:r w:rsidRPr="00400CA1">
        <w:rPr>
          <w:rFonts w:eastAsia="Calibri"/>
          <w:sz w:val="24"/>
          <w:szCs w:val="24"/>
        </w:rPr>
        <w:t xml:space="preserve"> are </w:t>
      </w:r>
      <w:r w:rsidR="00F429E0">
        <w:rPr>
          <w:rFonts w:eastAsia="Calibri"/>
          <w:sz w:val="24"/>
          <w:szCs w:val="24"/>
        </w:rPr>
        <w:t>29</w:t>
      </w:r>
      <w:r w:rsidRPr="003A465D">
        <w:rPr>
          <w:rFonts w:eastAsia="Calibri"/>
          <w:sz w:val="24"/>
          <w:szCs w:val="24"/>
        </w:rPr>
        <w:t xml:space="preserve"> </w:t>
      </w:r>
      <w:r w:rsidRPr="00400CA1">
        <w:rPr>
          <w:rFonts w:eastAsia="Calibri"/>
          <w:sz w:val="24"/>
          <w:szCs w:val="24"/>
        </w:rPr>
        <w:t xml:space="preserve">cases </w:t>
      </w:r>
      <w:proofErr w:type="spellStart"/>
      <w:r w:rsidRPr="00400CA1">
        <w:rPr>
          <w:rFonts w:eastAsia="Calibri"/>
          <w:sz w:val="24"/>
          <w:szCs w:val="24"/>
        </w:rPr>
        <w:t>where</w:t>
      </w:r>
      <w:proofErr w:type="spellEnd"/>
      <w:r w:rsidRPr="00400CA1">
        <w:rPr>
          <w:rFonts w:eastAsia="Calibri"/>
          <w:sz w:val="24"/>
          <w:szCs w:val="24"/>
        </w:rPr>
        <w:t xml:space="preserve"> a </w:t>
      </w:r>
      <w:proofErr w:type="spellStart"/>
      <w:r w:rsidRPr="00400CA1">
        <w:rPr>
          <w:rFonts w:eastAsia="Calibri"/>
          <w:sz w:val="24"/>
          <w:szCs w:val="24"/>
        </w:rPr>
        <w:t>child’s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age</w:t>
      </w:r>
      <w:proofErr w:type="spellEnd"/>
      <w:r w:rsidRPr="00400CA1">
        <w:rPr>
          <w:rFonts w:eastAsia="Calibri"/>
          <w:sz w:val="24"/>
          <w:szCs w:val="24"/>
        </w:rPr>
        <w:t xml:space="preserve"> (HW1) </w:t>
      </w:r>
      <w:proofErr w:type="spellStart"/>
      <w:r w:rsidRPr="00400CA1">
        <w:rPr>
          <w:rFonts w:eastAsia="Calibri"/>
          <w:sz w:val="24"/>
          <w:szCs w:val="24"/>
        </w:rPr>
        <w:t>less</w:t>
      </w:r>
      <w:proofErr w:type="spellEnd"/>
      <w:r w:rsidRPr="00400CA1">
        <w:rPr>
          <w:rFonts w:eastAsia="Calibri"/>
          <w:sz w:val="24"/>
          <w:szCs w:val="24"/>
        </w:rPr>
        <w:t xml:space="preserve"> than 24 </w:t>
      </w:r>
      <w:proofErr w:type="spellStart"/>
      <w:r w:rsidRPr="00400CA1">
        <w:rPr>
          <w:rFonts w:eastAsia="Calibri"/>
          <w:sz w:val="24"/>
          <w:szCs w:val="24"/>
        </w:rPr>
        <w:t>months</w:t>
      </w:r>
      <w:proofErr w:type="spellEnd"/>
      <w:r w:rsidRPr="00400CA1">
        <w:rPr>
          <w:rFonts w:eastAsia="Calibri"/>
          <w:sz w:val="24"/>
          <w:szCs w:val="24"/>
        </w:rPr>
        <w:t xml:space="preserve"> and </w:t>
      </w:r>
      <w:proofErr w:type="spellStart"/>
      <w:r w:rsidRPr="00400CA1">
        <w:rPr>
          <w:rFonts w:eastAsia="Calibri"/>
          <w:sz w:val="24"/>
          <w:szCs w:val="24"/>
        </w:rPr>
        <w:t>they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stood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for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their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height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measurement</w:t>
      </w:r>
      <w:proofErr w:type="spellEnd"/>
      <w:r w:rsidRPr="00400CA1">
        <w:rPr>
          <w:rFonts w:eastAsia="Calibri"/>
          <w:sz w:val="24"/>
          <w:szCs w:val="24"/>
        </w:rPr>
        <w:t xml:space="preserve"> (HW15=2), </w:t>
      </w:r>
      <w:proofErr w:type="spellStart"/>
      <w:r w:rsidRPr="00400CA1">
        <w:rPr>
          <w:rFonts w:eastAsia="Calibri"/>
          <w:sz w:val="24"/>
          <w:szCs w:val="24"/>
        </w:rPr>
        <w:t>or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the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child’s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age</w:t>
      </w:r>
      <w:proofErr w:type="spellEnd"/>
      <w:r w:rsidRPr="00400CA1">
        <w:rPr>
          <w:rFonts w:eastAsia="Calibri"/>
          <w:sz w:val="24"/>
          <w:szCs w:val="24"/>
        </w:rPr>
        <w:t xml:space="preserve"> (HW1) &gt;= 24 and </w:t>
      </w:r>
      <w:proofErr w:type="spellStart"/>
      <w:r w:rsidRPr="00400CA1">
        <w:rPr>
          <w:rFonts w:eastAsia="Calibri"/>
          <w:sz w:val="24"/>
          <w:szCs w:val="24"/>
        </w:rPr>
        <w:t>the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child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was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lying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for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their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length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measurement</w:t>
      </w:r>
      <w:proofErr w:type="spellEnd"/>
      <w:r w:rsidRPr="00400CA1">
        <w:rPr>
          <w:rFonts w:eastAsia="Calibri"/>
          <w:sz w:val="24"/>
          <w:szCs w:val="24"/>
        </w:rPr>
        <w:t xml:space="preserve"> (HW15=1)</w:t>
      </w:r>
    </w:p>
    <w:p w14:paraId="372BA20D" w14:textId="3C0C7939" w:rsidR="003E0E8C" w:rsidRPr="003A465D" w:rsidRDefault="003E0E8C" w:rsidP="003E0E8C">
      <w:pPr>
        <w:numPr>
          <w:ilvl w:val="0"/>
          <w:numId w:val="19"/>
        </w:numPr>
        <w:jc w:val="both"/>
        <w:rPr>
          <w:rFonts w:eastAsia="Calibri"/>
          <w:sz w:val="24"/>
          <w:szCs w:val="24"/>
        </w:rPr>
      </w:pPr>
      <w:proofErr w:type="spellStart"/>
      <w:r w:rsidRPr="00400CA1">
        <w:rPr>
          <w:rFonts w:eastAsia="Calibri"/>
          <w:sz w:val="24"/>
          <w:szCs w:val="24"/>
        </w:rPr>
        <w:t>There</w:t>
      </w:r>
      <w:proofErr w:type="spellEnd"/>
      <w:r w:rsidRPr="00400CA1">
        <w:rPr>
          <w:rFonts w:eastAsia="Calibri"/>
          <w:sz w:val="24"/>
          <w:szCs w:val="24"/>
        </w:rPr>
        <w:t xml:space="preserve"> are </w:t>
      </w:r>
      <w:r w:rsidR="00826620">
        <w:rPr>
          <w:rFonts w:eastAsia="Calibri"/>
          <w:sz w:val="24"/>
          <w:szCs w:val="24"/>
        </w:rPr>
        <w:t>2</w:t>
      </w:r>
      <w:r w:rsidRPr="003A465D">
        <w:rPr>
          <w:rFonts w:eastAsia="Calibri"/>
          <w:sz w:val="24"/>
          <w:szCs w:val="24"/>
        </w:rPr>
        <w:t xml:space="preserve"> cases </w:t>
      </w:r>
      <w:proofErr w:type="spellStart"/>
      <w:r w:rsidRPr="003A465D">
        <w:rPr>
          <w:rFonts w:eastAsia="Calibri"/>
          <w:sz w:val="24"/>
          <w:szCs w:val="24"/>
        </w:rPr>
        <w:t>where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there</w:t>
      </w:r>
      <w:proofErr w:type="spellEnd"/>
      <w:r w:rsidRPr="003A465D">
        <w:rPr>
          <w:rFonts w:eastAsia="Calibri"/>
          <w:sz w:val="24"/>
          <w:szCs w:val="24"/>
        </w:rPr>
        <w:t xml:space="preserve"> are no de jure </w:t>
      </w:r>
      <w:proofErr w:type="spellStart"/>
      <w:r w:rsidRPr="003A465D">
        <w:rPr>
          <w:rFonts w:eastAsia="Calibri"/>
          <w:sz w:val="24"/>
          <w:szCs w:val="24"/>
        </w:rPr>
        <w:t>adult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household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members</w:t>
      </w:r>
      <w:proofErr w:type="spellEnd"/>
    </w:p>
    <w:p w14:paraId="1FF49A20" w14:textId="483BF986" w:rsidR="003E0E8C" w:rsidRPr="00400CA1" w:rsidRDefault="003E0E8C" w:rsidP="003E0E8C">
      <w:pPr>
        <w:numPr>
          <w:ilvl w:val="0"/>
          <w:numId w:val="19"/>
        </w:numPr>
        <w:jc w:val="both"/>
        <w:rPr>
          <w:rFonts w:eastAsia="Calibri"/>
          <w:sz w:val="24"/>
          <w:szCs w:val="24"/>
        </w:rPr>
      </w:pPr>
      <w:proofErr w:type="spellStart"/>
      <w:r w:rsidRPr="00400CA1">
        <w:rPr>
          <w:rFonts w:eastAsia="Calibri"/>
          <w:sz w:val="24"/>
          <w:szCs w:val="24"/>
        </w:rPr>
        <w:t>There</w:t>
      </w:r>
      <w:proofErr w:type="spellEnd"/>
      <w:r w:rsidRPr="00400CA1">
        <w:rPr>
          <w:rFonts w:eastAsia="Calibri"/>
          <w:sz w:val="24"/>
          <w:szCs w:val="24"/>
        </w:rPr>
        <w:t xml:space="preserve"> are </w:t>
      </w:r>
      <w:r w:rsidRPr="003A465D">
        <w:rPr>
          <w:rFonts w:eastAsia="Calibri"/>
          <w:sz w:val="24"/>
          <w:szCs w:val="24"/>
        </w:rPr>
        <w:t>2</w:t>
      </w:r>
      <w:r w:rsidR="001D5A98">
        <w:rPr>
          <w:rFonts w:eastAsia="Calibri"/>
          <w:sz w:val="24"/>
          <w:szCs w:val="24"/>
        </w:rPr>
        <w:t>825</w:t>
      </w:r>
      <w:r w:rsidRPr="003A465D">
        <w:rPr>
          <w:rFonts w:eastAsia="Calibri"/>
          <w:sz w:val="24"/>
          <w:szCs w:val="24"/>
        </w:rPr>
        <w:t xml:space="preserve"> cases </w:t>
      </w:r>
      <w:proofErr w:type="spellStart"/>
      <w:r w:rsidRPr="003A465D">
        <w:rPr>
          <w:rFonts w:eastAsia="Calibri"/>
          <w:sz w:val="24"/>
          <w:szCs w:val="24"/>
        </w:rPr>
        <w:t>where</w:t>
      </w:r>
      <w:proofErr w:type="spellEnd"/>
      <w:r w:rsidRPr="003A465D">
        <w:rPr>
          <w:rFonts w:eastAsia="Calibri"/>
          <w:sz w:val="24"/>
          <w:szCs w:val="24"/>
        </w:rPr>
        <w:t xml:space="preserve"> Age of </w:t>
      </w:r>
      <w:proofErr w:type="spellStart"/>
      <w:r w:rsidRPr="003A465D">
        <w:rPr>
          <w:rFonts w:eastAsia="Calibri"/>
          <w:sz w:val="24"/>
          <w:szCs w:val="24"/>
        </w:rPr>
        <w:t>woman</w:t>
      </w:r>
      <w:proofErr w:type="spellEnd"/>
      <w:r w:rsidRPr="003A465D">
        <w:rPr>
          <w:rFonts w:eastAsia="Calibri"/>
          <w:sz w:val="24"/>
          <w:szCs w:val="24"/>
        </w:rPr>
        <w:t xml:space="preserve"> in </w:t>
      </w:r>
      <w:proofErr w:type="spellStart"/>
      <w:r w:rsidRPr="003A465D">
        <w:rPr>
          <w:rFonts w:eastAsia="Calibri"/>
          <w:sz w:val="24"/>
          <w:szCs w:val="24"/>
        </w:rPr>
        <w:t>Height</w:t>
      </w:r>
      <w:proofErr w:type="spellEnd"/>
      <w:r w:rsidRPr="003A465D">
        <w:rPr>
          <w:rFonts w:eastAsia="Calibri"/>
          <w:sz w:val="24"/>
          <w:szCs w:val="24"/>
        </w:rPr>
        <w:t>/</w:t>
      </w:r>
      <w:proofErr w:type="spellStart"/>
      <w:r w:rsidRPr="003A465D">
        <w:rPr>
          <w:rFonts w:eastAsia="Calibri"/>
          <w:sz w:val="24"/>
          <w:szCs w:val="24"/>
        </w:rPr>
        <w:t>Weight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section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different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from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age</w:t>
      </w:r>
      <w:proofErr w:type="spellEnd"/>
      <w:r w:rsidRPr="00400CA1">
        <w:rPr>
          <w:rFonts w:eastAsia="Calibri"/>
          <w:sz w:val="24"/>
          <w:szCs w:val="24"/>
        </w:rPr>
        <w:t xml:space="preserve"> in HH </w:t>
      </w:r>
      <w:proofErr w:type="spellStart"/>
      <w:r w:rsidRPr="00400CA1">
        <w:rPr>
          <w:rFonts w:eastAsia="Calibri"/>
          <w:sz w:val="24"/>
          <w:szCs w:val="24"/>
        </w:rPr>
        <w:t>listing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</w:p>
    <w:p w14:paraId="05C98975" w14:textId="7BA48BC3" w:rsidR="003E0E8C" w:rsidRPr="00400CA1" w:rsidRDefault="003E0E8C" w:rsidP="003E0E8C">
      <w:pPr>
        <w:numPr>
          <w:ilvl w:val="0"/>
          <w:numId w:val="19"/>
        </w:numPr>
        <w:jc w:val="both"/>
        <w:rPr>
          <w:rFonts w:eastAsia="Calibri"/>
          <w:sz w:val="24"/>
          <w:szCs w:val="24"/>
        </w:rPr>
      </w:pPr>
      <w:proofErr w:type="spellStart"/>
      <w:r w:rsidRPr="00400CA1">
        <w:rPr>
          <w:rFonts w:eastAsia="Calibri"/>
          <w:sz w:val="24"/>
          <w:szCs w:val="24"/>
        </w:rPr>
        <w:t>There</w:t>
      </w:r>
      <w:proofErr w:type="spellEnd"/>
      <w:r w:rsidRPr="00400CA1">
        <w:rPr>
          <w:rFonts w:eastAsia="Calibri"/>
          <w:sz w:val="24"/>
          <w:szCs w:val="24"/>
        </w:rPr>
        <w:t xml:space="preserve"> are </w:t>
      </w:r>
      <w:r w:rsidR="00460E09">
        <w:rPr>
          <w:rFonts w:eastAsia="Calibri"/>
          <w:sz w:val="24"/>
          <w:szCs w:val="24"/>
        </w:rPr>
        <w:t>921</w:t>
      </w:r>
      <w:r w:rsidRPr="003A465D">
        <w:rPr>
          <w:rFonts w:eastAsia="Calibri"/>
          <w:sz w:val="24"/>
          <w:szCs w:val="24"/>
        </w:rPr>
        <w:t xml:space="preserve"> cases </w:t>
      </w:r>
      <w:proofErr w:type="spellStart"/>
      <w:r w:rsidRPr="003A465D">
        <w:rPr>
          <w:rFonts w:eastAsia="Calibri"/>
          <w:sz w:val="24"/>
          <w:szCs w:val="24"/>
        </w:rPr>
        <w:t>where</w:t>
      </w:r>
      <w:proofErr w:type="spellEnd"/>
      <w:r w:rsidRPr="003A465D">
        <w:rPr>
          <w:rFonts w:eastAsia="Calibri"/>
          <w:sz w:val="24"/>
          <w:szCs w:val="24"/>
        </w:rPr>
        <w:t xml:space="preserve"> Age of </w:t>
      </w:r>
      <w:proofErr w:type="spellStart"/>
      <w:r w:rsidRPr="003A465D">
        <w:rPr>
          <w:rFonts w:eastAsia="Calibri"/>
          <w:sz w:val="24"/>
          <w:szCs w:val="24"/>
        </w:rPr>
        <w:t>child</w:t>
      </w:r>
      <w:proofErr w:type="spellEnd"/>
      <w:r w:rsidRPr="003A465D">
        <w:rPr>
          <w:rFonts w:eastAsia="Calibri"/>
          <w:sz w:val="24"/>
          <w:szCs w:val="24"/>
        </w:rPr>
        <w:t xml:space="preserve"> in </w:t>
      </w:r>
      <w:proofErr w:type="spellStart"/>
      <w:r w:rsidRPr="003A465D">
        <w:rPr>
          <w:rFonts w:eastAsia="Calibri"/>
          <w:sz w:val="24"/>
          <w:szCs w:val="24"/>
        </w:rPr>
        <w:t>Height</w:t>
      </w:r>
      <w:proofErr w:type="spellEnd"/>
      <w:r w:rsidRPr="003A465D">
        <w:rPr>
          <w:rFonts w:eastAsia="Calibri"/>
          <w:sz w:val="24"/>
          <w:szCs w:val="24"/>
        </w:rPr>
        <w:t>/</w:t>
      </w:r>
      <w:proofErr w:type="spellStart"/>
      <w:r w:rsidRPr="003A465D">
        <w:rPr>
          <w:rFonts w:eastAsia="Calibri"/>
          <w:sz w:val="24"/>
          <w:szCs w:val="24"/>
        </w:rPr>
        <w:t>Weight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section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different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from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age</w:t>
      </w:r>
      <w:proofErr w:type="spellEnd"/>
      <w:r w:rsidRPr="00400CA1">
        <w:rPr>
          <w:rFonts w:eastAsia="Calibri"/>
          <w:sz w:val="24"/>
          <w:szCs w:val="24"/>
        </w:rPr>
        <w:t xml:space="preserve"> in HH </w:t>
      </w:r>
      <w:proofErr w:type="spellStart"/>
      <w:r w:rsidRPr="00400CA1">
        <w:rPr>
          <w:rFonts w:eastAsia="Calibri"/>
          <w:sz w:val="24"/>
          <w:szCs w:val="24"/>
        </w:rPr>
        <w:t>listing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</w:p>
    <w:p w14:paraId="7D48FAC0" w14:textId="1A30DA03" w:rsidR="003E0E8C" w:rsidRPr="00C708F8" w:rsidRDefault="003E0E8C" w:rsidP="003E0E8C">
      <w:pPr>
        <w:numPr>
          <w:ilvl w:val="0"/>
          <w:numId w:val="19"/>
        </w:numPr>
        <w:jc w:val="both"/>
        <w:rPr>
          <w:rFonts w:eastAsia="Calibri"/>
          <w:sz w:val="24"/>
          <w:szCs w:val="24"/>
        </w:rPr>
      </w:pPr>
      <w:proofErr w:type="spellStart"/>
      <w:r w:rsidRPr="00400CA1">
        <w:rPr>
          <w:rFonts w:eastAsia="Calibri"/>
          <w:sz w:val="24"/>
          <w:szCs w:val="24"/>
        </w:rPr>
        <w:t>There</w:t>
      </w:r>
      <w:proofErr w:type="spellEnd"/>
      <w:r w:rsidRPr="00400CA1">
        <w:rPr>
          <w:rFonts w:eastAsia="Calibri"/>
          <w:sz w:val="24"/>
          <w:szCs w:val="24"/>
        </w:rPr>
        <w:t xml:space="preserve"> are </w:t>
      </w:r>
      <w:r w:rsidR="00460E09">
        <w:rPr>
          <w:rFonts w:eastAsia="Calibri"/>
          <w:sz w:val="24"/>
          <w:szCs w:val="24"/>
        </w:rPr>
        <w:t>6</w:t>
      </w:r>
      <w:r w:rsidR="00596580">
        <w:rPr>
          <w:rFonts w:eastAsia="Calibri"/>
          <w:sz w:val="24"/>
          <w:szCs w:val="24"/>
        </w:rPr>
        <w:t>70</w:t>
      </w:r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women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where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the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education</w:t>
      </w:r>
      <w:proofErr w:type="spellEnd"/>
      <w:r w:rsidRPr="003A465D">
        <w:rPr>
          <w:rFonts w:eastAsia="Calibri"/>
          <w:sz w:val="24"/>
          <w:szCs w:val="24"/>
        </w:rPr>
        <w:t xml:space="preserve"> in </w:t>
      </w:r>
      <w:proofErr w:type="spellStart"/>
      <w:r w:rsidRPr="003A465D">
        <w:rPr>
          <w:rFonts w:eastAsia="Calibri"/>
          <w:sz w:val="24"/>
          <w:szCs w:val="24"/>
        </w:rPr>
        <w:t>the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Height</w:t>
      </w:r>
      <w:proofErr w:type="spellEnd"/>
      <w:r w:rsidRPr="003A465D">
        <w:rPr>
          <w:rFonts w:eastAsia="Calibri"/>
          <w:sz w:val="24"/>
          <w:szCs w:val="24"/>
        </w:rPr>
        <w:t>/</w:t>
      </w:r>
      <w:proofErr w:type="spellStart"/>
      <w:r w:rsidRPr="003A465D">
        <w:rPr>
          <w:rFonts w:eastAsia="Calibri"/>
          <w:sz w:val="24"/>
          <w:szCs w:val="24"/>
        </w:rPr>
        <w:t>Weight</w:t>
      </w:r>
      <w:proofErr w:type="spellEnd"/>
      <w:r w:rsidRPr="003A465D">
        <w:rPr>
          <w:rFonts w:eastAsia="Calibri"/>
          <w:sz w:val="24"/>
          <w:szCs w:val="24"/>
        </w:rPr>
        <w:t>/</w:t>
      </w:r>
      <w:proofErr w:type="spellStart"/>
      <w:r w:rsidRPr="003A465D">
        <w:rPr>
          <w:rFonts w:eastAsia="Calibri"/>
          <w:sz w:val="24"/>
          <w:szCs w:val="24"/>
        </w:rPr>
        <w:t>Hemoglobin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section</w:t>
      </w:r>
      <w:proofErr w:type="spellEnd"/>
      <w:r w:rsidRPr="00C708F8">
        <w:rPr>
          <w:rFonts w:eastAsia="Calibri"/>
          <w:sz w:val="24"/>
          <w:szCs w:val="24"/>
        </w:rPr>
        <w:t xml:space="preserve"> is </w:t>
      </w:r>
      <w:proofErr w:type="spellStart"/>
      <w:r w:rsidRPr="00C708F8">
        <w:rPr>
          <w:rFonts w:eastAsia="Calibri"/>
          <w:sz w:val="24"/>
          <w:szCs w:val="24"/>
        </w:rPr>
        <w:t>different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from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the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household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</w:p>
    <w:p w14:paraId="73C89301" w14:textId="6E06D429" w:rsidR="003E0E8C" w:rsidRPr="00C708F8" w:rsidRDefault="003E0E8C" w:rsidP="003E0E8C">
      <w:pPr>
        <w:numPr>
          <w:ilvl w:val="0"/>
          <w:numId w:val="19"/>
        </w:numPr>
        <w:jc w:val="both"/>
        <w:rPr>
          <w:rFonts w:eastAsia="Calibri"/>
          <w:sz w:val="24"/>
          <w:szCs w:val="24"/>
        </w:rPr>
      </w:pPr>
      <w:proofErr w:type="spellStart"/>
      <w:r w:rsidRPr="00400CA1">
        <w:rPr>
          <w:rFonts w:eastAsia="Calibri"/>
          <w:sz w:val="24"/>
          <w:szCs w:val="24"/>
        </w:rPr>
        <w:t>There</w:t>
      </w:r>
      <w:proofErr w:type="spellEnd"/>
      <w:r w:rsidRPr="00400CA1">
        <w:rPr>
          <w:rFonts w:eastAsia="Calibri"/>
          <w:sz w:val="24"/>
          <w:szCs w:val="24"/>
        </w:rPr>
        <w:t xml:space="preserve"> are </w:t>
      </w:r>
      <w:r w:rsidR="00596580">
        <w:rPr>
          <w:rFonts w:eastAsia="Calibri"/>
          <w:sz w:val="24"/>
          <w:szCs w:val="24"/>
        </w:rPr>
        <w:t>1176</w:t>
      </w:r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women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where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the</w:t>
      </w:r>
      <w:proofErr w:type="spellEnd"/>
      <w:r w:rsidRPr="003A465D">
        <w:rPr>
          <w:rFonts w:eastAsia="Calibri"/>
          <w:sz w:val="24"/>
          <w:szCs w:val="24"/>
        </w:rPr>
        <w:t xml:space="preserve"> </w:t>
      </w:r>
      <w:proofErr w:type="spellStart"/>
      <w:r w:rsidRPr="003A465D">
        <w:rPr>
          <w:rFonts w:eastAsia="Calibri"/>
          <w:sz w:val="24"/>
          <w:szCs w:val="24"/>
        </w:rPr>
        <w:t>number</w:t>
      </w:r>
      <w:proofErr w:type="spellEnd"/>
      <w:r w:rsidRPr="003A465D">
        <w:rPr>
          <w:rFonts w:eastAsia="Calibri"/>
          <w:sz w:val="24"/>
          <w:szCs w:val="24"/>
        </w:rPr>
        <w:t xml:space="preserve"> of </w:t>
      </w:r>
      <w:proofErr w:type="spellStart"/>
      <w:r w:rsidRPr="003A465D">
        <w:rPr>
          <w:rFonts w:eastAsia="Calibri"/>
          <w:sz w:val="24"/>
          <w:szCs w:val="24"/>
        </w:rPr>
        <w:t>years</w:t>
      </w:r>
      <w:proofErr w:type="spellEnd"/>
      <w:r w:rsidRPr="003A465D">
        <w:rPr>
          <w:rFonts w:eastAsia="Calibri"/>
          <w:sz w:val="24"/>
          <w:szCs w:val="24"/>
        </w:rPr>
        <w:t xml:space="preserve"> of </w:t>
      </w:r>
      <w:proofErr w:type="spellStart"/>
      <w:r w:rsidRPr="003A465D">
        <w:rPr>
          <w:rFonts w:eastAsia="Calibri"/>
          <w:sz w:val="24"/>
          <w:szCs w:val="24"/>
        </w:rPr>
        <w:t>education</w:t>
      </w:r>
      <w:proofErr w:type="spellEnd"/>
      <w:r w:rsidRPr="003A465D">
        <w:rPr>
          <w:rFonts w:eastAsia="Calibri"/>
          <w:sz w:val="24"/>
          <w:szCs w:val="24"/>
        </w:rPr>
        <w:t xml:space="preserve"> in </w:t>
      </w:r>
      <w:proofErr w:type="spellStart"/>
      <w:r w:rsidRPr="003A465D">
        <w:rPr>
          <w:rFonts w:eastAsia="Calibri"/>
          <w:sz w:val="24"/>
          <w:szCs w:val="24"/>
        </w:rPr>
        <w:t>the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Height</w:t>
      </w:r>
      <w:proofErr w:type="spellEnd"/>
      <w:r w:rsidRPr="00C708F8">
        <w:rPr>
          <w:rFonts w:eastAsia="Calibri"/>
          <w:sz w:val="24"/>
          <w:szCs w:val="24"/>
        </w:rPr>
        <w:t>/</w:t>
      </w:r>
      <w:proofErr w:type="spellStart"/>
      <w:r w:rsidRPr="00C708F8">
        <w:rPr>
          <w:rFonts w:eastAsia="Calibri"/>
          <w:sz w:val="24"/>
          <w:szCs w:val="24"/>
        </w:rPr>
        <w:t>Weight</w:t>
      </w:r>
      <w:proofErr w:type="spellEnd"/>
      <w:r w:rsidRPr="00C708F8">
        <w:rPr>
          <w:rFonts w:eastAsia="Calibri"/>
          <w:sz w:val="24"/>
          <w:szCs w:val="24"/>
        </w:rPr>
        <w:t>/</w:t>
      </w:r>
      <w:proofErr w:type="spellStart"/>
      <w:r w:rsidRPr="00C708F8">
        <w:rPr>
          <w:rFonts w:eastAsia="Calibri"/>
          <w:sz w:val="24"/>
          <w:szCs w:val="24"/>
        </w:rPr>
        <w:t>Hemoglobin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section</w:t>
      </w:r>
      <w:proofErr w:type="spellEnd"/>
      <w:r w:rsidRPr="00C708F8">
        <w:rPr>
          <w:rFonts w:eastAsia="Calibri"/>
          <w:sz w:val="24"/>
          <w:szCs w:val="24"/>
        </w:rPr>
        <w:t xml:space="preserve"> is </w:t>
      </w:r>
      <w:proofErr w:type="spellStart"/>
      <w:r w:rsidRPr="00C708F8">
        <w:rPr>
          <w:rFonts w:eastAsia="Calibri"/>
          <w:sz w:val="24"/>
          <w:szCs w:val="24"/>
        </w:rPr>
        <w:t>different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from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the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  <w:proofErr w:type="spellStart"/>
      <w:r w:rsidRPr="00C708F8">
        <w:rPr>
          <w:rFonts w:eastAsia="Calibri"/>
          <w:sz w:val="24"/>
          <w:szCs w:val="24"/>
        </w:rPr>
        <w:t>household</w:t>
      </w:r>
      <w:proofErr w:type="spellEnd"/>
      <w:r w:rsidRPr="00C708F8">
        <w:rPr>
          <w:rFonts w:eastAsia="Calibri"/>
          <w:sz w:val="24"/>
          <w:szCs w:val="24"/>
        </w:rPr>
        <w:t xml:space="preserve"> </w:t>
      </w:r>
    </w:p>
    <w:p w14:paraId="12876FD3" w14:textId="77777777" w:rsidR="003E0E8C" w:rsidRDefault="003E0E8C" w:rsidP="003E0E8C">
      <w:pPr>
        <w:jc w:val="both"/>
        <w:rPr>
          <w:rFonts w:eastAsia="Calibri"/>
          <w:sz w:val="24"/>
          <w:szCs w:val="24"/>
        </w:rPr>
      </w:pPr>
    </w:p>
    <w:p w14:paraId="70D99C82" w14:textId="77777777" w:rsidR="003E0E8C" w:rsidRPr="00CE4338" w:rsidRDefault="003E0E8C" w:rsidP="003E0E8C">
      <w:pPr>
        <w:jc w:val="both"/>
        <w:rPr>
          <w:b/>
          <w:sz w:val="24"/>
          <w:szCs w:val="24"/>
        </w:rPr>
      </w:pPr>
      <w:r w:rsidRPr="00CE4338">
        <w:rPr>
          <w:b/>
          <w:sz w:val="24"/>
          <w:szCs w:val="24"/>
        </w:rPr>
        <w:t>WOM</w:t>
      </w:r>
      <w:r>
        <w:rPr>
          <w:b/>
          <w:sz w:val="24"/>
          <w:szCs w:val="24"/>
        </w:rPr>
        <w:t>E</w:t>
      </w:r>
      <w:r w:rsidRPr="00CE4338">
        <w:rPr>
          <w:b/>
          <w:sz w:val="24"/>
          <w:szCs w:val="24"/>
        </w:rPr>
        <w:t>N</w:t>
      </w:r>
    </w:p>
    <w:p w14:paraId="67562388" w14:textId="15C6FA20" w:rsidR="003E0E8C" w:rsidRDefault="003E0E8C" w:rsidP="003E0E8C">
      <w:pPr>
        <w:numPr>
          <w:ilvl w:val="0"/>
          <w:numId w:val="21"/>
        </w:numPr>
        <w:jc w:val="both"/>
        <w:rPr>
          <w:rFonts w:eastAsia="Calibri"/>
          <w:sz w:val="24"/>
          <w:szCs w:val="24"/>
        </w:rPr>
      </w:pPr>
      <w:proofErr w:type="spellStart"/>
      <w:r w:rsidRPr="00400CA1">
        <w:rPr>
          <w:rFonts w:eastAsia="Calibri"/>
          <w:sz w:val="24"/>
          <w:szCs w:val="24"/>
        </w:rPr>
        <w:t>There</w:t>
      </w:r>
      <w:proofErr w:type="spellEnd"/>
      <w:r w:rsidRPr="00400CA1">
        <w:rPr>
          <w:rFonts w:eastAsia="Calibri"/>
          <w:sz w:val="24"/>
          <w:szCs w:val="24"/>
        </w:rPr>
        <w:t xml:space="preserve"> are </w:t>
      </w:r>
      <w:r w:rsidR="00BB4752">
        <w:rPr>
          <w:rFonts w:eastAsia="Calibri"/>
          <w:sz w:val="24"/>
          <w:szCs w:val="24"/>
        </w:rPr>
        <w:t>262</w:t>
      </w:r>
      <w:r w:rsidRPr="00400CA1">
        <w:rPr>
          <w:rFonts w:eastAsia="Calibri"/>
          <w:sz w:val="24"/>
          <w:szCs w:val="24"/>
        </w:rPr>
        <w:t xml:space="preserve"> cases </w:t>
      </w:r>
      <w:proofErr w:type="spellStart"/>
      <w:r w:rsidRPr="00400CA1">
        <w:rPr>
          <w:rFonts w:eastAsia="Calibri"/>
          <w:sz w:val="24"/>
          <w:szCs w:val="24"/>
        </w:rPr>
        <w:t>where</w:t>
      </w:r>
      <w:proofErr w:type="spellEnd"/>
      <w:r w:rsidRPr="00400CA1">
        <w:rPr>
          <w:rFonts w:eastAsia="Calibri"/>
          <w:sz w:val="24"/>
          <w:szCs w:val="24"/>
        </w:rPr>
        <w:t xml:space="preserve"> date of </w:t>
      </w:r>
      <w:proofErr w:type="spellStart"/>
      <w:r w:rsidRPr="00400CA1">
        <w:rPr>
          <w:rFonts w:eastAsia="Calibri"/>
          <w:sz w:val="24"/>
          <w:szCs w:val="24"/>
        </w:rPr>
        <w:t>vaccination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&lt;</w:t>
      </w:r>
      <w:r w:rsidRPr="00400CA1">
        <w:rPr>
          <w:rFonts w:eastAsia="Calibri"/>
          <w:sz w:val="24"/>
          <w:szCs w:val="24"/>
        </w:rPr>
        <w:t xml:space="preserve"> 7 </w:t>
      </w:r>
      <w:proofErr w:type="spellStart"/>
      <w:r w:rsidRPr="00400CA1">
        <w:rPr>
          <w:rFonts w:eastAsia="Calibri"/>
          <w:sz w:val="24"/>
          <w:szCs w:val="24"/>
        </w:rPr>
        <w:t>days</w:t>
      </w:r>
      <w:proofErr w:type="spellEnd"/>
      <w:r w:rsidRPr="00400CA1">
        <w:rPr>
          <w:rFonts w:eastAsia="Calibri"/>
          <w:sz w:val="24"/>
          <w:szCs w:val="24"/>
        </w:rPr>
        <w:t xml:space="preserve"> after </w:t>
      </w:r>
      <w:proofErr w:type="spellStart"/>
      <w:r w:rsidRPr="00400CA1">
        <w:rPr>
          <w:rFonts w:eastAsia="Calibri"/>
          <w:sz w:val="24"/>
          <w:szCs w:val="24"/>
        </w:rPr>
        <w:t>previous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  <w:proofErr w:type="spellStart"/>
      <w:r w:rsidRPr="00400CA1">
        <w:rPr>
          <w:rFonts w:eastAsia="Calibri"/>
          <w:sz w:val="24"/>
          <w:szCs w:val="24"/>
        </w:rPr>
        <w:t>vaccination</w:t>
      </w:r>
      <w:proofErr w:type="spellEnd"/>
      <w:r w:rsidRPr="00400CA1">
        <w:rPr>
          <w:rFonts w:eastAsia="Calibri"/>
          <w:sz w:val="24"/>
          <w:szCs w:val="24"/>
        </w:rPr>
        <w:t xml:space="preserve"> </w:t>
      </w:r>
    </w:p>
    <w:p w14:paraId="2827C03A" w14:textId="10654B67" w:rsidR="003600CE" w:rsidRPr="00400CA1" w:rsidRDefault="003600CE" w:rsidP="003E0E8C">
      <w:pPr>
        <w:numPr>
          <w:ilvl w:val="0"/>
          <w:numId w:val="21"/>
        </w:numPr>
        <w:jc w:val="both"/>
        <w:rPr>
          <w:rFonts w:eastAsia="Calibri"/>
          <w:sz w:val="24"/>
          <w:szCs w:val="24"/>
        </w:rPr>
      </w:pPr>
      <w:proofErr w:type="spellStart"/>
      <w:r>
        <w:rPr>
          <w:rFonts w:eastAsia="Calibri"/>
          <w:sz w:val="24"/>
          <w:szCs w:val="24"/>
        </w:rPr>
        <w:t>There</w:t>
      </w:r>
      <w:proofErr w:type="spellEnd"/>
      <w:r>
        <w:rPr>
          <w:rFonts w:eastAsia="Calibri"/>
          <w:sz w:val="24"/>
          <w:szCs w:val="24"/>
        </w:rPr>
        <w:t xml:space="preserve"> are 3 </w:t>
      </w:r>
      <w:r w:rsidR="00114127" w:rsidRPr="00114127">
        <w:rPr>
          <w:rFonts w:eastAsia="Calibri"/>
          <w:sz w:val="24"/>
          <w:szCs w:val="24"/>
        </w:rPr>
        <w:t xml:space="preserve">cases </w:t>
      </w:r>
      <w:proofErr w:type="spellStart"/>
      <w:r w:rsidR="00114127" w:rsidRPr="00114127">
        <w:rPr>
          <w:rFonts w:eastAsia="Calibri"/>
          <w:sz w:val="24"/>
          <w:szCs w:val="24"/>
        </w:rPr>
        <w:t>where</w:t>
      </w:r>
      <w:proofErr w:type="spellEnd"/>
      <w:r w:rsidR="00114127" w:rsidRPr="00114127">
        <w:rPr>
          <w:rFonts w:eastAsia="Calibri"/>
          <w:sz w:val="24"/>
          <w:szCs w:val="24"/>
        </w:rPr>
        <w:t xml:space="preserve"> </w:t>
      </w:r>
      <w:proofErr w:type="spellStart"/>
      <w:r w:rsidR="00114127">
        <w:rPr>
          <w:rFonts w:eastAsia="Calibri"/>
          <w:sz w:val="24"/>
          <w:szCs w:val="24"/>
        </w:rPr>
        <w:t>the</w:t>
      </w:r>
      <w:proofErr w:type="spellEnd"/>
      <w:r w:rsidR="00114127">
        <w:rPr>
          <w:rFonts w:eastAsia="Calibri"/>
          <w:sz w:val="24"/>
          <w:szCs w:val="24"/>
        </w:rPr>
        <w:t xml:space="preserve"> </w:t>
      </w:r>
      <w:proofErr w:type="spellStart"/>
      <w:r w:rsidR="00114127">
        <w:rPr>
          <w:rFonts w:eastAsia="Calibri"/>
          <w:sz w:val="24"/>
          <w:szCs w:val="24"/>
        </w:rPr>
        <w:t>r</w:t>
      </w:r>
      <w:r w:rsidR="00114127" w:rsidRPr="00114127">
        <w:rPr>
          <w:rFonts w:eastAsia="Calibri"/>
          <w:sz w:val="24"/>
          <w:szCs w:val="24"/>
        </w:rPr>
        <w:t>espondent</w:t>
      </w:r>
      <w:proofErr w:type="spellEnd"/>
      <w:r w:rsidR="00114127" w:rsidRPr="00114127">
        <w:rPr>
          <w:rFonts w:eastAsia="Calibri"/>
          <w:sz w:val="24"/>
          <w:szCs w:val="24"/>
        </w:rPr>
        <w:t xml:space="preserve"> </w:t>
      </w:r>
      <w:proofErr w:type="spellStart"/>
      <w:r w:rsidR="00114127" w:rsidRPr="00114127">
        <w:rPr>
          <w:rFonts w:eastAsia="Calibri"/>
          <w:sz w:val="24"/>
          <w:szCs w:val="24"/>
        </w:rPr>
        <w:t>reported</w:t>
      </w:r>
      <w:proofErr w:type="spellEnd"/>
      <w:r w:rsidR="00114127" w:rsidRPr="00114127">
        <w:rPr>
          <w:rFonts w:eastAsia="Calibri"/>
          <w:sz w:val="24"/>
          <w:szCs w:val="24"/>
        </w:rPr>
        <w:t xml:space="preserve"> </w:t>
      </w:r>
      <w:proofErr w:type="spellStart"/>
      <w:r w:rsidR="00114127" w:rsidRPr="00114127">
        <w:rPr>
          <w:rFonts w:eastAsia="Calibri"/>
          <w:sz w:val="24"/>
          <w:szCs w:val="24"/>
        </w:rPr>
        <w:t>never</w:t>
      </w:r>
      <w:proofErr w:type="spellEnd"/>
      <w:r w:rsidR="00114127" w:rsidRPr="00114127">
        <w:rPr>
          <w:rFonts w:eastAsia="Calibri"/>
          <w:sz w:val="24"/>
          <w:szCs w:val="24"/>
        </w:rPr>
        <w:t xml:space="preserve"> </w:t>
      </w:r>
      <w:proofErr w:type="spellStart"/>
      <w:r w:rsidR="00114127" w:rsidRPr="00114127">
        <w:rPr>
          <w:rFonts w:eastAsia="Calibri"/>
          <w:sz w:val="24"/>
          <w:szCs w:val="24"/>
        </w:rPr>
        <w:t>having</w:t>
      </w:r>
      <w:proofErr w:type="spellEnd"/>
      <w:r w:rsidR="00114127" w:rsidRPr="00114127">
        <w:rPr>
          <w:rFonts w:eastAsia="Calibri"/>
          <w:sz w:val="24"/>
          <w:szCs w:val="24"/>
        </w:rPr>
        <w:t xml:space="preserve"> sex, </w:t>
      </w:r>
      <w:proofErr w:type="spellStart"/>
      <w:r w:rsidR="00114127" w:rsidRPr="00114127">
        <w:rPr>
          <w:rFonts w:eastAsia="Calibri"/>
          <w:sz w:val="24"/>
          <w:szCs w:val="24"/>
        </w:rPr>
        <w:t>but</w:t>
      </w:r>
      <w:proofErr w:type="spellEnd"/>
      <w:r w:rsidR="00114127" w:rsidRPr="00114127">
        <w:rPr>
          <w:rFonts w:eastAsia="Calibri"/>
          <w:sz w:val="24"/>
          <w:szCs w:val="24"/>
        </w:rPr>
        <w:t xml:space="preserve"> has </w:t>
      </w:r>
      <w:proofErr w:type="spellStart"/>
      <w:r w:rsidR="00114127" w:rsidRPr="00114127">
        <w:rPr>
          <w:rFonts w:eastAsia="Calibri"/>
          <w:sz w:val="24"/>
          <w:szCs w:val="24"/>
        </w:rPr>
        <w:t>been</w:t>
      </w:r>
      <w:proofErr w:type="spellEnd"/>
      <w:r w:rsidR="00114127" w:rsidRPr="00114127">
        <w:rPr>
          <w:rFonts w:eastAsia="Calibri"/>
          <w:sz w:val="24"/>
          <w:szCs w:val="24"/>
        </w:rPr>
        <w:t xml:space="preserve"> </w:t>
      </w:r>
      <w:proofErr w:type="spellStart"/>
      <w:r w:rsidR="00114127" w:rsidRPr="00114127">
        <w:rPr>
          <w:rFonts w:eastAsia="Calibri"/>
          <w:sz w:val="24"/>
          <w:szCs w:val="24"/>
        </w:rPr>
        <w:t>married</w:t>
      </w:r>
      <w:proofErr w:type="spellEnd"/>
    </w:p>
    <w:p w14:paraId="3E5D15CC" w14:textId="77777777" w:rsidR="003E0E8C" w:rsidRPr="00CE4338" w:rsidRDefault="003E0E8C" w:rsidP="003E0E8C">
      <w:pPr>
        <w:jc w:val="both"/>
        <w:rPr>
          <w:b/>
          <w:sz w:val="24"/>
          <w:szCs w:val="24"/>
        </w:rPr>
      </w:pPr>
    </w:p>
    <w:p w14:paraId="141A1040" w14:textId="77777777" w:rsidR="003E0E8C" w:rsidRPr="007061A7" w:rsidRDefault="003E0E8C" w:rsidP="003E0E8C">
      <w:pPr>
        <w:spacing w:after="200" w:line="276" w:lineRule="auto"/>
        <w:jc w:val="both"/>
        <w:rPr>
          <w:rFonts w:eastAsia="Calibri"/>
          <w:b/>
          <w:sz w:val="24"/>
          <w:szCs w:val="24"/>
        </w:rPr>
      </w:pPr>
      <w:r>
        <w:rPr>
          <w:b/>
          <w:sz w:val="24"/>
          <w:szCs w:val="24"/>
        </w:rPr>
        <w:t>MEN</w:t>
      </w:r>
    </w:p>
    <w:p w14:paraId="46EE1242" w14:textId="5168D6A6" w:rsidR="003E0E8C" w:rsidRDefault="003E0E8C" w:rsidP="003E0E8C">
      <w:pPr>
        <w:numPr>
          <w:ilvl w:val="0"/>
          <w:numId w:val="20"/>
        </w:numPr>
        <w:jc w:val="both"/>
        <w:rPr>
          <w:rFonts w:eastAsia="Calibri"/>
          <w:sz w:val="24"/>
          <w:szCs w:val="24"/>
        </w:rPr>
      </w:pPr>
      <w:proofErr w:type="spellStart"/>
      <w:r>
        <w:rPr>
          <w:rFonts w:eastAsia="Calibri"/>
          <w:sz w:val="24"/>
          <w:szCs w:val="24"/>
        </w:rPr>
        <w:t>There</w:t>
      </w:r>
      <w:proofErr w:type="spellEnd"/>
      <w:r>
        <w:rPr>
          <w:rFonts w:eastAsia="Calibri"/>
          <w:sz w:val="24"/>
          <w:szCs w:val="24"/>
        </w:rPr>
        <w:t xml:space="preserve"> are </w:t>
      </w:r>
      <w:r w:rsidR="00FF63B3">
        <w:rPr>
          <w:rFonts w:eastAsia="Calibri"/>
          <w:sz w:val="24"/>
          <w:szCs w:val="24"/>
        </w:rPr>
        <w:t>2</w:t>
      </w:r>
      <w:r>
        <w:rPr>
          <w:rFonts w:eastAsia="Calibri"/>
          <w:sz w:val="24"/>
          <w:szCs w:val="24"/>
        </w:rPr>
        <w:t xml:space="preserve"> cases </w:t>
      </w:r>
      <w:proofErr w:type="spellStart"/>
      <w:r>
        <w:rPr>
          <w:rFonts w:eastAsia="Calibri"/>
          <w:sz w:val="24"/>
          <w:szCs w:val="24"/>
        </w:rPr>
        <w:t>where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duration</w:t>
      </w:r>
      <w:proofErr w:type="spellEnd"/>
      <w:r>
        <w:rPr>
          <w:rFonts w:eastAsia="Calibri"/>
          <w:sz w:val="24"/>
          <w:szCs w:val="24"/>
        </w:rPr>
        <w:t xml:space="preserve"> of interview (MV801) is </w:t>
      </w:r>
      <w:proofErr w:type="spellStart"/>
      <w:r>
        <w:rPr>
          <w:rFonts w:eastAsia="Calibri"/>
          <w:sz w:val="24"/>
          <w:szCs w:val="24"/>
        </w:rPr>
        <w:t>less</w:t>
      </w:r>
      <w:proofErr w:type="spellEnd"/>
      <w:r>
        <w:rPr>
          <w:rFonts w:eastAsia="Calibri"/>
          <w:sz w:val="24"/>
          <w:szCs w:val="24"/>
        </w:rPr>
        <w:t xml:space="preserve"> than 0 minutes</w:t>
      </w:r>
    </w:p>
    <w:p w14:paraId="363F51DB" w14:textId="2FE9DB5A" w:rsidR="003E0E8C" w:rsidRDefault="003E0E8C" w:rsidP="003E0E8C">
      <w:pPr>
        <w:numPr>
          <w:ilvl w:val="0"/>
          <w:numId w:val="20"/>
        </w:numPr>
        <w:jc w:val="both"/>
        <w:rPr>
          <w:rFonts w:eastAsia="Calibri"/>
          <w:sz w:val="24"/>
          <w:szCs w:val="24"/>
        </w:rPr>
      </w:pPr>
      <w:proofErr w:type="spellStart"/>
      <w:r>
        <w:rPr>
          <w:rFonts w:eastAsia="Calibri"/>
          <w:sz w:val="24"/>
          <w:szCs w:val="24"/>
        </w:rPr>
        <w:t>There</w:t>
      </w:r>
      <w:proofErr w:type="spellEnd"/>
      <w:r>
        <w:rPr>
          <w:rFonts w:eastAsia="Calibri"/>
          <w:sz w:val="24"/>
          <w:szCs w:val="24"/>
        </w:rPr>
        <w:t xml:space="preserve"> are </w:t>
      </w:r>
      <w:r w:rsidR="009B6F94">
        <w:rPr>
          <w:rFonts w:eastAsia="Calibri"/>
          <w:sz w:val="24"/>
          <w:szCs w:val="24"/>
        </w:rPr>
        <w:t>5</w:t>
      </w:r>
      <w:r>
        <w:rPr>
          <w:rFonts w:eastAsia="Calibri"/>
          <w:sz w:val="24"/>
          <w:szCs w:val="24"/>
        </w:rPr>
        <w:t xml:space="preserve"> cases </w:t>
      </w:r>
      <w:proofErr w:type="spellStart"/>
      <w:r>
        <w:rPr>
          <w:rFonts w:eastAsia="Calibri"/>
          <w:sz w:val="24"/>
          <w:szCs w:val="24"/>
        </w:rPr>
        <w:t>where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duration</w:t>
      </w:r>
      <w:proofErr w:type="spellEnd"/>
      <w:r>
        <w:rPr>
          <w:rFonts w:eastAsia="Calibri"/>
          <w:sz w:val="24"/>
          <w:szCs w:val="24"/>
        </w:rPr>
        <w:t xml:space="preserve"> of interview (MV801) is </w:t>
      </w:r>
      <w:proofErr w:type="spellStart"/>
      <w:r>
        <w:rPr>
          <w:rFonts w:eastAsia="Calibri"/>
          <w:sz w:val="24"/>
          <w:szCs w:val="24"/>
        </w:rPr>
        <w:t>greater</w:t>
      </w:r>
      <w:proofErr w:type="spellEnd"/>
      <w:r>
        <w:rPr>
          <w:rFonts w:eastAsia="Calibri"/>
          <w:sz w:val="24"/>
          <w:szCs w:val="24"/>
        </w:rPr>
        <w:t xml:space="preserve"> than 180 minutes</w:t>
      </w:r>
    </w:p>
    <w:p w14:paraId="36341D45" w14:textId="77777777" w:rsidR="003E0E8C" w:rsidRDefault="003E0E8C" w:rsidP="003E0E8C">
      <w:pPr>
        <w:numPr>
          <w:ilvl w:val="0"/>
          <w:numId w:val="20"/>
        </w:numPr>
        <w:jc w:val="both"/>
        <w:rPr>
          <w:rFonts w:eastAsia="Calibri"/>
          <w:sz w:val="24"/>
          <w:szCs w:val="24"/>
        </w:rPr>
      </w:pPr>
      <w:proofErr w:type="spellStart"/>
      <w:r>
        <w:rPr>
          <w:rFonts w:eastAsia="Calibri"/>
          <w:sz w:val="24"/>
          <w:szCs w:val="24"/>
        </w:rPr>
        <w:t>There</w:t>
      </w:r>
      <w:proofErr w:type="spellEnd"/>
      <w:r>
        <w:rPr>
          <w:rFonts w:eastAsia="Calibri"/>
          <w:sz w:val="24"/>
          <w:szCs w:val="24"/>
        </w:rPr>
        <w:t xml:space="preserve"> is </w:t>
      </w:r>
      <w:proofErr w:type="spellStart"/>
      <w:r>
        <w:rPr>
          <w:rFonts w:eastAsia="Calibri"/>
          <w:sz w:val="24"/>
          <w:szCs w:val="24"/>
        </w:rPr>
        <w:t>one</w:t>
      </w:r>
      <w:proofErr w:type="spellEnd"/>
      <w:r>
        <w:rPr>
          <w:rFonts w:eastAsia="Calibri"/>
          <w:sz w:val="24"/>
          <w:szCs w:val="24"/>
        </w:rPr>
        <w:t xml:space="preserve"> case </w:t>
      </w:r>
      <w:proofErr w:type="spellStart"/>
      <w:r>
        <w:rPr>
          <w:rFonts w:eastAsia="Calibri"/>
          <w:sz w:val="24"/>
          <w:szCs w:val="24"/>
        </w:rPr>
        <w:t>where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the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respondent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 w:rsidRPr="0003727A">
        <w:rPr>
          <w:rFonts w:eastAsia="Calibri"/>
          <w:sz w:val="24"/>
          <w:szCs w:val="24"/>
        </w:rPr>
        <w:t>reported</w:t>
      </w:r>
      <w:proofErr w:type="spellEnd"/>
      <w:r w:rsidRPr="0003727A">
        <w:rPr>
          <w:rFonts w:eastAsia="Calibri"/>
          <w:sz w:val="24"/>
          <w:szCs w:val="24"/>
        </w:rPr>
        <w:t xml:space="preserve"> </w:t>
      </w:r>
      <w:proofErr w:type="spellStart"/>
      <w:r w:rsidRPr="0003727A">
        <w:rPr>
          <w:rFonts w:eastAsia="Calibri"/>
          <w:sz w:val="24"/>
          <w:szCs w:val="24"/>
        </w:rPr>
        <w:t>never</w:t>
      </w:r>
      <w:proofErr w:type="spellEnd"/>
      <w:r w:rsidRPr="0003727A">
        <w:rPr>
          <w:rFonts w:eastAsia="Calibri"/>
          <w:sz w:val="24"/>
          <w:szCs w:val="24"/>
        </w:rPr>
        <w:t xml:space="preserve"> </w:t>
      </w:r>
      <w:proofErr w:type="spellStart"/>
      <w:r w:rsidRPr="0003727A">
        <w:rPr>
          <w:rFonts w:eastAsia="Calibri"/>
          <w:sz w:val="24"/>
          <w:szCs w:val="24"/>
        </w:rPr>
        <w:t>having</w:t>
      </w:r>
      <w:proofErr w:type="spellEnd"/>
      <w:r w:rsidRPr="0003727A">
        <w:rPr>
          <w:rFonts w:eastAsia="Calibri"/>
          <w:sz w:val="24"/>
          <w:szCs w:val="24"/>
        </w:rPr>
        <w:t xml:space="preserve"> sex, </w:t>
      </w:r>
      <w:proofErr w:type="spellStart"/>
      <w:r w:rsidRPr="0003727A">
        <w:rPr>
          <w:rFonts w:eastAsia="Calibri"/>
          <w:sz w:val="24"/>
          <w:szCs w:val="24"/>
        </w:rPr>
        <w:t>but</w:t>
      </w:r>
      <w:proofErr w:type="spellEnd"/>
      <w:r w:rsidRPr="0003727A">
        <w:rPr>
          <w:rFonts w:eastAsia="Calibri"/>
          <w:sz w:val="24"/>
          <w:szCs w:val="24"/>
        </w:rPr>
        <w:t xml:space="preserve"> has </w:t>
      </w:r>
      <w:proofErr w:type="spellStart"/>
      <w:r w:rsidRPr="0003727A">
        <w:rPr>
          <w:rFonts w:eastAsia="Calibri"/>
          <w:sz w:val="24"/>
          <w:szCs w:val="24"/>
        </w:rPr>
        <w:t>been</w:t>
      </w:r>
      <w:proofErr w:type="spellEnd"/>
      <w:r w:rsidRPr="0003727A">
        <w:rPr>
          <w:rFonts w:eastAsia="Calibri"/>
          <w:sz w:val="24"/>
          <w:szCs w:val="24"/>
        </w:rPr>
        <w:t xml:space="preserve"> </w:t>
      </w:r>
      <w:proofErr w:type="spellStart"/>
      <w:r w:rsidRPr="0003727A">
        <w:rPr>
          <w:rFonts w:eastAsia="Calibri"/>
          <w:sz w:val="24"/>
          <w:szCs w:val="24"/>
        </w:rPr>
        <w:t>married</w:t>
      </w:r>
      <w:proofErr w:type="spellEnd"/>
    </w:p>
    <w:p w14:paraId="0853AA53" w14:textId="2DA0852D" w:rsidR="003E0E8C" w:rsidRPr="00986D10" w:rsidRDefault="003E0E8C" w:rsidP="003E0E8C">
      <w:pPr>
        <w:numPr>
          <w:ilvl w:val="0"/>
          <w:numId w:val="20"/>
        </w:numPr>
        <w:jc w:val="both"/>
        <w:rPr>
          <w:rFonts w:eastAsia="Calibri"/>
          <w:sz w:val="24"/>
          <w:szCs w:val="24"/>
        </w:rPr>
      </w:pPr>
      <w:proofErr w:type="spellStart"/>
      <w:r>
        <w:rPr>
          <w:bCs/>
          <w:sz w:val="24"/>
          <w:szCs w:val="24"/>
        </w:rPr>
        <w:t>There</w:t>
      </w:r>
      <w:proofErr w:type="spellEnd"/>
      <w:r>
        <w:rPr>
          <w:bCs/>
          <w:sz w:val="24"/>
          <w:szCs w:val="24"/>
        </w:rPr>
        <w:t xml:space="preserve"> are </w:t>
      </w:r>
      <w:r w:rsidR="00C93413">
        <w:rPr>
          <w:bCs/>
          <w:sz w:val="24"/>
          <w:szCs w:val="24"/>
        </w:rPr>
        <w:t>324</w:t>
      </w:r>
      <w:r w:rsidRPr="00986D10">
        <w:rPr>
          <w:bCs/>
          <w:sz w:val="24"/>
          <w:szCs w:val="24"/>
        </w:rPr>
        <w:t xml:space="preserve"> cases </w:t>
      </w:r>
      <w:proofErr w:type="spellStart"/>
      <w:r w:rsidRPr="00986D10">
        <w:rPr>
          <w:bCs/>
          <w:sz w:val="24"/>
          <w:szCs w:val="24"/>
        </w:rPr>
        <w:t>where</w:t>
      </w:r>
      <w:proofErr w:type="spellEnd"/>
      <w:r w:rsidRPr="00986D10">
        <w:rPr>
          <w:bCs/>
          <w:sz w:val="24"/>
          <w:szCs w:val="24"/>
        </w:rPr>
        <w:t xml:space="preserve"> </w:t>
      </w:r>
      <w:proofErr w:type="spellStart"/>
      <w:r w:rsidRPr="00986D10">
        <w:rPr>
          <w:bCs/>
          <w:sz w:val="24"/>
          <w:szCs w:val="24"/>
        </w:rPr>
        <w:t>wife</w:t>
      </w:r>
      <w:proofErr w:type="spellEnd"/>
      <w:r w:rsidRPr="00986D10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was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 w:rsidRPr="00986D10">
        <w:rPr>
          <w:bCs/>
          <w:sz w:val="24"/>
          <w:szCs w:val="24"/>
        </w:rPr>
        <w:t>not</w:t>
      </w:r>
      <w:proofErr w:type="spellEnd"/>
      <w:r w:rsidRPr="00986D10">
        <w:rPr>
          <w:bCs/>
          <w:sz w:val="24"/>
          <w:szCs w:val="24"/>
        </w:rPr>
        <w:t xml:space="preserve"> eligible and </w:t>
      </w:r>
      <w:proofErr w:type="spellStart"/>
      <w:r w:rsidRPr="00986D10">
        <w:rPr>
          <w:bCs/>
          <w:sz w:val="24"/>
          <w:szCs w:val="24"/>
        </w:rPr>
        <w:t>not</w:t>
      </w:r>
      <w:proofErr w:type="spellEnd"/>
      <w:r w:rsidRPr="00986D10">
        <w:rPr>
          <w:bCs/>
          <w:sz w:val="24"/>
          <w:szCs w:val="24"/>
        </w:rPr>
        <w:t xml:space="preserve"> in </w:t>
      </w:r>
      <w:proofErr w:type="spellStart"/>
      <w:r w:rsidRPr="00986D10">
        <w:rPr>
          <w:bCs/>
          <w:sz w:val="24"/>
          <w:szCs w:val="24"/>
        </w:rPr>
        <w:t>the</w:t>
      </w:r>
      <w:proofErr w:type="spellEnd"/>
      <w:r w:rsidRPr="00986D10">
        <w:rPr>
          <w:bCs/>
          <w:sz w:val="24"/>
          <w:szCs w:val="24"/>
        </w:rPr>
        <w:t xml:space="preserve"> data file</w:t>
      </w:r>
    </w:p>
    <w:p w14:paraId="0CB9E5DB" w14:textId="269B2695" w:rsidR="003E0E8C" w:rsidRDefault="003E0E8C" w:rsidP="003E0E8C">
      <w:pPr>
        <w:numPr>
          <w:ilvl w:val="0"/>
          <w:numId w:val="20"/>
        </w:numPr>
        <w:jc w:val="both"/>
        <w:rPr>
          <w:rFonts w:eastAsia="Calibri"/>
          <w:sz w:val="24"/>
          <w:szCs w:val="24"/>
        </w:rPr>
      </w:pPr>
      <w:proofErr w:type="spellStart"/>
      <w:r w:rsidRPr="00B02CA6">
        <w:rPr>
          <w:rFonts w:eastAsia="Calibri"/>
          <w:sz w:val="24"/>
          <w:szCs w:val="24"/>
        </w:rPr>
        <w:t>There</w:t>
      </w:r>
      <w:proofErr w:type="spellEnd"/>
      <w:r w:rsidRPr="00B02CA6">
        <w:rPr>
          <w:rFonts w:eastAsia="Calibri"/>
          <w:sz w:val="24"/>
          <w:szCs w:val="24"/>
        </w:rPr>
        <w:t xml:space="preserve"> are </w:t>
      </w:r>
      <w:r w:rsidRPr="00986D10">
        <w:rPr>
          <w:bCs/>
          <w:sz w:val="24"/>
          <w:szCs w:val="24"/>
        </w:rPr>
        <w:t>5</w:t>
      </w:r>
      <w:r w:rsidR="001A4E57">
        <w:rPr>
          <w:bCs/>
          <w:sz w:val="24"/>
          <w:szCs w:val="24"/>
        </w:rPr>
        <w:t>0</w:t>
      </w:r>
      <w:r w:rsidRPr="00B02CA6">
        <w:rPr>
          <w:rFonts w:eastAsia="Calibri"/>
          <w:sz w:val="24"/>
          <w:szCs w:val="24"/>
        </w:rPr>
        <w:t xml:space="preserve"> cases </w:t>
      </w:r>
      <w:proofErr w:type="spellStart"/>
      <w:r w:rsidRPr="00B02CA6">
        <w:rPr>
          <w:rFonts w:eastAsia="Calibri"/>
          <w:sz w:val="24"/>
          <w:szCs w:val="24"/>
        </w:rPr>
        <w:t>where</w:t>
      </w:r>
      <w:proofErr w:type="spellEnd"/>
      <w:r w:rsidRPr="00B02CA6">
        <w:rPr>
          <w:rFonts w:eastAsia="Calibri"/>
          <w:sz w:val="24"/>
          <w:szCs w:val="24"/>
        </w:rPr>
        <w:t xml:space="preserve"> </w:t>
      </w:r>
      <w:proofErr w:type="spellStart"/>
      <w:r w:rsidRPr="00B02CA6">
        <w:rPr>
          <w:rFonts w:eastAsia="Calibri"/>
          <w:sz w:val="24"/>
          <w:szCs w:val="24"/>
        </w:rPr>
        <w:t>the</w:t>
      </w:r>
      <w:proofErr w:type="spellEnd"/>
      <w:r w:rsidRPr="00B02CA6">
        <w:rPr>
          <w:rFonts w:eastAsia="Calibri"/>
          <w:sz w:val="24"/>
          <w:szCs w:val="24"/>
        </w:rPr>
        <w:t xml:space="preserve"> </w:t>
      </w:r>
      <w:proofErr w:type="spellStart"/>
      <w:r w:rsidRPr="00B02CA6">
        <w:rPr>
          <w:rFonts w:eastAsia="Calibri"/>
          <w:sz w:val="24"/>
          <w:szCs w:val="24"/>
        </w:rPr>
        <w:t>respondent’s</w:t>
      </w:r>
      <w:proofErr w:type="spellEnd"/>
      <w:r w:rsidRPr="00B02CA6">
        <w:rPr>
          <w:rFonts w:eastAsia="Calibri"/>
          <w:sz w:val="24"/>
          <w:szCs w:val="24"/>
        </w:rPr>
        <w:t xml:space="preserve"> </w:t>
      </w:r>
      <w:proofErr w:type="spellStart"/>
      <w:r w:rsidRPr="00B02CA6">
        <w:rPr>
          <w:rFonts w:eastAsia="Calibri"/>
          <w:sz w:val="24"/>
          <w:szCs w:val="24"/>
        </w:rPr>
        <w:t>wife</w:t>
      </w:r>
      <w:proofErr w:type="spellEnd"/>
      <w:r w:rsidRPr="00B02CA6">
        <w:rPr>
          <w:rFonts w:eastAsia="Calibri"/>
          <w:sz w:val="24"/>
          <w:szCs w:val="24"/>
        </w:rPr>
        <w:t xml:space="preserve"> </w:t>
      </w:r>
      <w:proofErr w:type="spellStart"/>
      <w:r w:rsidRPr="00B02CA6">
        <w:rPr>
          <w:rFonts w:eastAsia="Calibri"/>
          <w:sz w:val="24"/>
          <w:szCs w:val="24"/>
        </w:rPr>
        <w:t>had</w:t>
      </w:r>
      <w:proofErr w:type="spellEnd"/>
      <w:r w:rsidRPr="00B02CA6">
        <w:rPr>
          <w:rFonts w:eastAsia="Calibri"/>
          <w:sz w:val="24"/>
          <w:szCs w:val="24"/>
        </w:rPr>
        <w:t xml:space="preserve"> an incomplete </w:t>
      </w:r>
      <w:proofErr w:type="spellStart"/>
      <w:r w:rsidRPr="00B02CA6">
        <w:rPr>
          <w:rFonts w:eastAsia="Calibri"/>
          <w:sz w:val="24"/>
          <w:szCs w:val="24"/>
        </w:rPr>
        <w:t>questionnaire</w:t>
      </w:r>
      <w:proofErr w:type="spellEnd"/>
    </w:p>
    <w:p w14:paraId="4B5F88AA" w14:textId="62C12DF3" w:rsidR="002A0872" w:rsidRDefault="00E36418" w:rsidP="003E0E8C">
      <w:pPr>
        <w:numPr>
          <w:ilvl w:val="0"/>
          <w:numId w:val="20"/>
        </w:numPr>
        <w:jc w:val="both"/>
        <w:rPr>
          <w:rFonts w:eastAsia="Calibri"/>
          <w:sz w:val="24"/>
          <w:szCs w:val="24"/>
        </w:rPr>
      </w:pPr>
      <w:proofErr w:type="spellStart"/>
      <w:r>
        <w:rPr>
          <w:rFonts w:eastAsia="Calibri"/>
          <w:sz w:val="24"/>
          <w:szCs w:val="24"/>
        </w:rPr>
        <w:t>There</w:t>
      </w:r>
      <w:proofErr w:type="spellEnd"/>
      <w:r>
        <w:rPr>
          <w:rFonts w:eastAsia="Calibri"/>
          <w:sz w:val="24"/>
          <w:szCs w:val="24"/>
        </w:rPr>
        <w:t xml:space="preserve"> is </w:t>
      </w:r>
      <w:proofErr w:type="spellStart"/>
      <w:r w:rsidR="00F01C97">
        <w:rPr>
          <w:rFonts w:eastAsia="Calibri"/>
          <w:sz w:val="24"/>
          <w:szCs w:val="24"/>
        </w:rPr>
        <w:t>one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missing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man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questionnaire</w:t>
      </w:r>
      <w:proofErr w:type="spellEnd"/>
      <w:r>
        <w:rPr>
          <w:rFonts w:eastAsia="Calibri"/>
          <w:sz w:val="24"/>
          <w:szCs w:val="24"/>
        </w:rPr>
        <w:t xml:space="preserve">. </w:t>
      </w:r>
    </w:p>
    <w:p w14:paraId="75FD0D1A" w14:textId="7980EC1D" w:rsidR="003D4858" w:rsidRDefault="005660C7" w:rsidP="003E0E8C">
      <w:pPr>
        <w:outlineLvl w:val="0"/>
        <w:rPr>
          <w:sz w:val="24"/>
          <w:lang w:val="en-US"/>
        </w:rPr>
      </w:pPr>
      <w:r>
        <w:rPr>
          <w:sz w:val="24"/>
          <w:lang w:val="en-US"/>
        </w:rPr>
        <w:br w:type="page"/>
      </w:r>
      <w:r w:rsidRPr="003D4858">
        <w:rPr>
          <w:b/>
          <w:bCs/>
          <w:sz w:val="24"/>
          <w:lang w:val="en-US"/>
        </w:rPr>
        <w:lastRenderedPageBreak/>
        <w:t>NOTE:</w:t>
      </w:r>
      <w:r>
        <w:rPr>
          <w:sz w:val="24"/>
          <w:lang w:val="en-US"/>
        </w:rPr>
        <w:tab/>
      </w:r>
      <w:r w:rsidR="003D4858">
        <w:rPr>
          <w:sz w:val="24"/>
          <w:lang w:val="en-US"/>
        </w:rPr>
        <w:tab/>
      </w:r>
      <w:r>
        <w:rPr>
          <w:sz w:val="24"/>
          <w:lang w:val="en-US"/>
        </w:rPr>
        <w:t xml:space="preserve">The data were re-exported </w:t>
      </w:r>
      <w:r w:rsidR="00D7498E">
        <w:rPr>
          <w:sz w:val="24"/>
          <w:lang w:val="en-US"/>
        </w:rPr>
        <w:t xml:space="preserve">due to a dictionary issue. Since </w:t>
      </w:r>
      <w:r w:rsidR="00D27D7C">
        <w:rPr>
          <w:sz w:val="24"/>
          <w:lang w:val="en-US"/>
        </w:rPr>
        <w:t xml:space="preserve">the data </w:t>
      </w:r>
      <w:r w:rsidR="003D4858">
        <w:rPr>
          <w:sz w:val="24"/>
          <w:lang w:val="en-US"/>
        </w:rPr>
        <w:t xml:space="preserve">did not </w:t>
      </w:r>
      <w:proofErr w:type="gramStart"/>
      <w:r w:rsidR="003D4858">
        <w:rPr>
          <w:sz w:val="24"/>
          <w:lang w:val="en-US"/>
        </w:rPr>
        <w:t xml:space="preserve">change, </w:t>
      </w:r>
      <w:r w:rsidR="00D27D7C">
        <w:rPr>
          <w:sz w:val="24"/>
          <w:lang w:val="en-US"/>
        </w:rPr>
        <w:t xml:space="preserve"> the</w:t>
      </w:r>
      <w:proofErr w:type="gramEnd"/>
      <w:r w:rsidR="00D27D7C">
        <w:rPr>
          <w:sz w:val="24"/>
          <w:lang w:val="en-US"/>
        </w:rPr>
        <w:t xml:space="preserve"> version remains the same (“81”).</w:t>
      </w:r>
    </w:p>
    <w:sectPr w:rsidR="003D4858" w:rsidSect="002C1D7F">
      <w:pgSz w:w="12240" w:h="15840" w:code="1"/>
      <w:pgMar w:top="1440" w:right="1440" w:bottom="1440" w:left="144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536D4" w14:textId="77777777" w:rsidR="009A680F" w:rsidRDefault="009A680F">
      <w:r>
        <w:separator/>
      </w:r>
    </w:p>
  </w:endnote>
  <w:endnote w:type="continuationSeparator" w:id="0">
    <w:p w14:paraId="5FDF0EC9" w14:textId="77777777" w:rsidR="009A680F" w:rsidRDefault="009A6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37BCD" w14:textId="77777777" w:rsidR="009A680F" w:rsidRDefault="009A680F">
      <w:r>
        <w:separator/>
      </w:r>
    </w:p>
  </w:footnote>
  <w:footnote w:type="continuationSeparator" w:id="0">
    <w:p w14:paraId="724588C2" w14:textId="77777777" w:rsidR="009A680F" w:rsidRDefault="009A6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3512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A218DA"/>
    <w:multiLevelType w:val="singleLevel"/>
    <w:tmpl w:val="444EC930"/>
    <w:lvl w:ilvl="0">
      <w:start w:val="7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3" w15:restartNumberingAfterBreak="0">
    <w:nsid w:val="15354E92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8272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FC188C"/>
    <w:multiLevelType w:val="hybridMultilevel"/>
    <w:tmpl w:val="EF484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666E5"/>
    <w:multiLevelType w:val="hybridMultilevel"/>
    <w:tmpl w:val="5BE829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61C92"/>
    <w:multiLevelType w:val="hybridMultilevel"/>
    <w:tmpl w:val="9ABA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AFF3993"/>
    <w:multiLevelType w:val="hybridMultilevel"/>
    <w:tmpl w:val="8DA44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C2537"/>
    <w:multiLevelType w:val="hybridMultilevel"/>
    <w:tmpl w:val="D9B6BA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75DDD"/>
    <w:multiLevelType w:val="hybridMultilevel"/>
    <w:tmpl w:val="8842CF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3C1F64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9001C"/>
    <w:multiLevelType w:val="hybridMultilevel"/>
    <w:tmpl w:val="9ABA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AB856BE"/>
    <w:multiLevelType w:val="hybridMultilevel"/>
    <w:tmpl w:val="4372C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450AD"/>
    <w:multiLevelType w:val="hybridMultilevel"/>
    <w:tmpl w:val="63E4C0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551B5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381F1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8B1CD9"/>
    <w:multiLevelType w:val="hybridMultilevel"/>
    <w:tmpl w:val="D7D0BF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17D8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EC65178"/>
    <w:multiLevelType w:val="hybridMultilevel"/>
    <w:tmpl w:val="1AF0E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11638"/>
    <w:multiLevelType w:val="hybridMultilevel"/>
    <w:tmpl w:val="CCE2B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164942">
    <w:abstractNumId w:val="4"/>
  </w:num>
  <w:num w:numId="2" w16cid:durableId="1209730710">
    <w:abstractNumId w:val="2"/>
  </w:num>
  <w:num w:numId="3" w16cid:durableId="1532913213">
    <w:abstractNumId w:val="16"/>
  </w:num>
  <w:num w:numId="4" w16cid:durableId="2055344588">
    <w:abstractNumId w:val="18"/>
  </w:num>
  <w:num w:numId="5" w16cid:durableId="2142068113">
    <w:abstractNumId w:val="1"/>
  </w:num>
  <w:num w:numId="6" w16cid:durableId="1399790902">
    <w:abstractNumId w:val="14"/>
  </w:num>
  <w:num w:numId="7" w16cid:durableId="1773889994">
    <w:abstractNumId w:val="17"/>
  </w:num>
  <w:num w:numId="8" w16cid:durableId="1259218985">
    <w:abstractNumId w:val="9"/>
  </w:num>
  <w:num w:numId="9" w16cid:durableId="2051764174">
    <w:abstractNumId w:val="10"/>
  </w:num>
  <w:num w:numId="10" w16cid:durableId="31810998">
    <w:abstractNumId w:val="6"/>
  </w:num>
  <w:num w:numId="11" w16cid:durableId="1318847772">
    <w:abstractNumId w:val="5"/>
  </w:num>
  <w:num w:numId="12" w16cid:durableId="629478625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13" w16cid:durableId="550189144">
    <w:abstractNumId w:val="12"/>
  </w:num>
  <w:num w:numId="14" w16cid:durableId="1423650050">
    <w:abstractNumId w:val="7"/>
  </w:num>
  <w:num w:numId="15" w16cid:durableId="1825005506">
    <w:abstractNumId w:val="20"/>
  </w:num>
  <w:num w:numId="16" w16cid:durableId="1331176413">
    <w:abstractNumId w:val="13"/>
  </w:num>
  <w:num w:numId="17" w16cid:durableId="581136479">
    <w:abstractNumId w:val="8"/>
  </w:num>
  <w:num w:numId="18" w16cid:durableId="1108818269">
    <w:abstractNumId w:val="19"/>
  </w:num>
  <w:num w:numId="19" w16cid:durableId="106320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0273326">
    <w:abstractNumId w:val="3"/>
  </w:num>
  <w:num w:numId="21" w16cid:durableId="1213613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forgetLastTabAlignment/>
    <w:doNotUseHTMLParagraphAutoSpacing/>
    <w:selectFldWithFirstOrLastChar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QwMjU2MDc3tLA0NDRQ0lEKTi0uzszPAykwrQUA7ZjnlCwAAAA="/>
  </w:docVars>
  <w:rsids>
    <w:rsidRoot w:val="00002F6F"/>
    <w:rsid w:val="00002F6F"/>
    <w:rsid w:val="00003A20"/>
    <w:rsid w:val="00025001"/>
    <w:rsid w:val="00027662"/>
    <w:rsid w:val="00030CFD"/>
    <w:rsid w:val="00042986"/>
    <w:rsid w:val="000454E3"/>
    <w:rsid w:val="000471CC"/>
    <w:rsid w:val="000526AE"/>
    <w:rsid w:val="000557B2"/>
    <w:rsid w:val="00056F73"/>
    <w:rsid w:val="00077FBC"/>
    <w:rsid w:val="000800C2"/>
    <w:rsid w:val="0009295E"/>
    <w:rsid w:val="00093406"/>
    <w:rsid w:val="00093B05"/>
    <w:rsid w:val="000A1371"/>
    <w:rsid w:val="000B1171"/>
    <w:rsid w:val="000B1B3B"/>
    <w:rsid w:val="000B5265"/>
    <w:rsid w:val="000C5131"/>
    <w:rsid w:val="000C5A1A"/>
    <w:rsid w:val="000D24E2"/>
    <w:rsid w:val="000D38D9"/>
    <w:rsid w:val="000D6D22"/>
    <w:rsid w:val="000F4592"/>
    <w:rsid w:val="00102C28"/>
    <w:rsid w:val="00114127"/>
    <w:rsid w:val="00122B8D"/>
    <w:rsid w:val="00132487"/>
    <w:rsid w:val="00136CAB"/>
    <w:rsid w:val="00154D98"/>
    <w:rsid w:val="00172678"/>
    <w:rsid w:val="00182C71"/>
    <w:rsid w:val="001A12F5"/>
    <w:rsid w:val="001A33BD"/>
    <w:rsid w:val="001A3647"/>
    <w:rsid w:val="001A4E57"/>
    <w:rsid w:val="001B1118"/>
    <w:rsid w:val="001C09CC"/>
    <w:rsid w:val="001D5A98"/>
    <w:rsid w:val="001E35F3"/>
    <w:rsid w:val="001E460E"/>
    <w:rsid w:val="001F2CAB"/>
    <w:rsid w:val="001F4031"/>
    <w:rsid w:val="001F52AC"/>
    <w:rsid w:val="002060AC"/>
    <w:rsid w:val="0021036A"/>
    <w:rsid w:val="0021126D"/>
    <w:rsid w:val="0022070A"/>
    <w:rsid w:val="0022296E"/>
    <w:rsid w:val="0023635D"/>
    <w:rsid w:val="00241EC9"/>
    <w:rsid w:val="002735FF"/>
    <w:rsid w:val="0028306F"/>
    <w:rsid w:val="002A0872"/>
    <w:rsid w:val="002A2A62"/>
    <w:rsid w:val="002A524A"/>
    <w:rsid w:val="002A7819"/>
    <w:rsid w:val="002C1D7F"/>
    <w:rsid w:val="002D1918"/>
    <w:rsid w:val="002E754F"/>
    <w:rsid w:val="002F05C5"/>
    <w:rsid w:val="002F0892"/>
    <w:rsid w:val="002F27D7"/>
    <w:rsid w:val="002F3041"/>
    <w:rsid w:val="00301D08"/>
    <w:rsid w:val="0030257D"/>
    <w:rsid w:val="00304638"/>
    <w:rsid w:val="0030485F"/>
    <w:rsid w:val="00326338"/>
    <w:rsid w:val="00331C65"/>
    <w:rsid w:val="00343C0B"/>
    <w:rsid w:val="00354721"/>
    <w:rsid w:val="003600CE"/>
    <w:rsid w:val="00370505"/>
    <w:rsid w:val="003723B4"/>
    <w:rsid w:val="00375E45"/>
    <w:rsid w:val="00385030"/>
    <w:rsid w:val="003871F2"/>
    <w:rsid w:val="00390026"/>
    <w:rsid w:val="0039620B"/>
    <w:rsid w:val="00396BE5"/>
    <w:rsid w:val="003A070A"/>
    <w:rsid w:val="003C0443"/>
    <w:rsid w:val="003D1940"/>
    <w:rsid w:val="003D4858"/>
    <w:rsid w:val="003D561F"/>
    <w:rsid w:val="003E0E8C"/>
    <w:rsid w:val="003F3F3F"/>
    <w:rsid w:val="00401945"/>
    <w:rsid w:val="004042D0"/>
    <w:rsid w:val="00410522"/>
    <w:rsid w:val="00415CEA"/>
    <w:rsid w:val="00422670"/>
    <w:rsid w:val="004320CA"/>
    <w:rsid w:val="00442C15"/>
    <w:rsid w:val="00460E09"/>
    <w:rsid w:val="00465158"/>
    <w:rsid w:val="00471C23"/>
    <w:rsid w:val="004803CC"/>
    <w:rsid w:val="00493238"/>
    <w:rsid w:val="0049722F"/>
    <w:rsid w:val="004C1FEB"/>
    <w:rsid w:val="004C4F6F"/>
    <w:rsid w:val="004E44D0"/>
    <w:rsid w:val="004F6DFC"/>
    <w:rsid w:val="005028DB"/>
    <w:rsid w:val="0051583F"/>
    <w:rsid w:val="00523E3D"/>
    <w:rsid w:val="00542EC1"/>
    <w:rsid w:val="00545935"/>
    <w:rsid w:val="0056020F"/>
    <w:rsid w:val="0056238D"/>
    <w:rsid w:val="00562A93"/>
    <w:rsid w:val="005660C7"/>
    <w:rsid w:val="00572AA0"/>
    <w:rsid w:val="005739FB"/>
    <w:rsid w:val="005909F8"/>
    <w:rsid w:val="00592B2A"/>
    <w:rsid w:val="00594353"/>
    <w:rsid w:val="00596580"/>
    <w:rsid w:val="005A1010"/>
    <w:rsid w:val="005A39DD"/>
    <w:rsid w:val="005C15C4"/>
    <w:rsid w:val="005C3394"/>
    <w:rsid w:val="005C6BE9"/>
    <w:rsid w:val="005D0C31"/>
    <w:rsid w:val="005D401F"/>
    <w:rsid w:val="005D427B"/>
    <w:rsid w:val="005E464A"/>
    <w:rsid w:val="006001A5"/>
    <w:rsid w:val="006145F9"/>
    <w:rsid w:val="00627118"/>
    <w:rsid w:val="00642C8F"/>
    <w:rsid w:val="00642D18"/>
    <w:rsid w:val="00646110"/>
    <w:rsid w:val="0064766D"/>
    <w:rsid w:val="00693DD7"/>
    <w:rsid w:val="006A3902"/>
    <w:rsid w:val="006A5E68"/>
    <w:rsid w:val="006A6308"/>
    <w:rsid w:val="006A7500"/>
    <w:rsid w:val="006B6847"/>
    <w:rsid w:val="006C550E"/>
    <w:rsid w:val="006C63D3"/>
    <w:rsid w:val="006C6D0D"/>
    <w:rsid w:val="006F5A50"/>
    <w:rsid w:val="006F6931"/>
    <w:rsid w:val="006F768C"/>
    <w:rsid w:val="00732C1B"/>
    <w:rsid w:val="00745559"/>
    <w:rsid w:val="007468CC"/>
    <w:rsid w:val="0075044E"/>
    <w:rsid w:val="007534E0"/>
    <w:rsid w:val="00766F4E"/>
    <w:rsid w:val="007727C9"/>
    <w:rsid w:val="00780003"/>
    <w:rsid w:val="0078252D"/>
    <w:rsid w:val="00787AA9"/>
    <w:rsid w:val="007930E5"/>
    <w:rsid w:val="0079527A"/>
    <w:rsid w:val="00796914"/>
    <w:rsid w:val="007B635C"/>
    <w:rsid w:val="007C37C7"/>
    <w:rsid w:val="007C60AA"/>
    <w:rsid w:val="007C6D70"/>
    <w:rsid w:val="007E292C"/>
    <w:rsid w:val="007F7837"/>
    <w:rsid w:val="007F7B6B"/>
    <w:rsid w:val="00806E98"/>
    <w:rsid w:val="00810EB9"/>
    <w:rsid w:val="00825052"/>
    <w:rsid w:val="00826620"/>
    <w:rsid w:val="00830B6C"/>
    <w:rsid w:val="008366F4"/>
    <w:rsid w:val="00847320"/>
    <w:rsid w:val="00851F12"/>
    <w:rsid w:val="0086152C"/>
    <w:rsid w:val="00876B73"/>
    <w:rsid w:val="00881861"/>
    <w:rsid w:val="00894F77"/>
    <w:rsid w:val="00895D54"/>
    <w:rsid w:val="00897B4D"/>
    <w:rsid w:val="008A7E10"/>
    <w:rsid w:val="008B7D58"/>
    <w:rsid w:val="008D59ED"/>
    <w:rsid w:val="008E00AF"/>
    <w:rsid w:val="008E1B1C"/>
    <w:rsid w:val="008E404C"/>
    <w:rsid w:val="00902DFD"/>
    <w:rsid w:val="00903D89"/>
    <w:rsid w:val="00911C76"/>
    <w:rsid w:val="009143BB"/>
    <w:rsid w:val="00914504"/>
    <w:rsid w:val="00924769"/>
    <w:rsid w:val="00924E00"/>
    <w:rsid w:val="009262AB"/>
    <w:rsid w:val="00934ACF"/>
    <w:rsid w:val="00941B91"/>
    <w:rsid w:val="00947406"/>
    <w:rsid w:val="00947B5E"/>
    <w:rsid w:val="009631C5"/>
    <w:rsid w:val="009673B2"/>
    <w:rsid w:val="00967776"/>
    <w:rsid w:val="009702C9"/>
    <w:rsid w:val="00973582"/>
    <w:rsid w:val="00973C2E"/>
    <w:rsid w:val="00973C4F"/>
    <w:rsid w:val="009848B6"/>
    <w:rsid w:val="009A2440"/>
    <w:rsid w:val="009A680F"/>
    <w:rsid w:val="009B69B0"/>
    <w:rsid w:val="009B6F94"/>
    <w:rsid w:val="009C3776"/>
    <w:rsid w:val="009C6A27"/>
    <w:rsid w:val="009D40E6"/>
    <w:rsid w:val="009D6ED6"/>
    <w:rsid w:val="009E1023"/>
    <w:rsid w:val="009E2360"/>
    <w:rsid w:val="009E6D8C"/>
    <w:rsid w:val="009F2071"/>
    <w:rsid w:val="009F4FD2"/>
    <w:rsid w:val="00A06BBF"/>
    <w:rsid w:val="00A17B1E"/>
    <w:rsid w:val="00A447CD"/>
    <w:rsid w:val="00A5053D"/>
    <w:rsid w:val="00A517F8"/>
    <w:rsid w:val="00A535B7"/>
    <w:rsid w:val="00A53CA9"/>
    <w:rsid w:val="00A60088"/>
    <w:rsid w:val="00A65BE0"/>
    <w:rsid w:val="00A6601A"/>
    <w:rsid w:val="00A6705B"/>
    <w:rsid w:val="00A71DAB"/>
    <w:rsid w:val="00A763DE"/>
    <w:rsid w:val="00A90B2C"/>
    <w:rsid w:val="00A94F9D"/>
    <w:rsid w:val="00AA3263"/>
    <w:rsid w:val="00AA4AA4"/>
    <w:rsid w:val="00AA6A9B"/>
    <w:rsid w:val="00AB06E7"/>
    <w:rsid w:val="00AE2C03"/>
    <w:rsid w:val="00AF668B"/>
    <w:rsid w:val="00B002B4"/>
    <w:rsid w:val="00B004F4"/>
    <w:rsid w:val="00B02B4B"/>
    <w:rsid w:val="00B318A9"/>
    <w:rsid w:val="00B44B79"/>
    <w:rsid w:val="00B456A7"/>
    <w:rsid w:val="00B45E75"/>
    <w:rsid w:val="00B5773F"/>
    <w:rsid w:val="00B80139"/>
    <w:rsid w:val="00B83D4A"/>
    <w:rsid w:val="00B929AE"/>
    <w:rsid w:val="00B945BD"/>
    <w:rsid w:val="00BA0E02"/>
    <w:rsid w:val="00BB15D4"/>
    <w:rsid w:val="00BB4752"/>
    <w:rsid w:val="00BB54A1"/>
    <w:rsid w:val="00BC18D8"/>
    <w:rsid w:val="00BC47D8"/>
    <w:rsid w:val="00BD033B"/>
    <w:rsid w:val="00BD1019"/>
    <w:rsid w:val="00BD30FA"/>
    <w:rsid w:val="00BD3811"/>
    <w:rsid w:val="00BE775B"/>
    <w:rsid w:val="00C020A4"/>
    <w:rsid w:val="00C061D0"/>
    <w:rsid w:val="00C15DF2"/>
    <w:rsid w:val="00C277F9"/>
    <w:rsid w:val="00C3345D"/>
    <w:rsid w:val="00C570CE"/>
    <w:rsid w:val="00C61771"/>
    <w:rsid w:val="00C63663"/>
    <w:rsid w:val="00C66571"/>
    <w:rsid w:val="00C83510"/>
    <w:rsid w:val="00C8476D"/>
    <w:rsid w:val="00C90DD3"/>
    <w:rsid w:val="00C93413"/>
    <w:rsid w:val="00C94FA3"/>
    <w:rsid w:val="00CB0912"/>
    <w:rsid w:val="00CB4B3B"/>
    <w:rsid w:val="00CB6B0D"/>
    <w:rsid w:val="00CB70AA"/>
    <w:rsid w:val="00CD1BC3"/>
    <w:rsid w:val="00CD7537"/>
    <w:rsid w:val="00CE2FDF"/>
    <w:rsid w:val="00CE41BA"/>
    <w:rsid w:val="00CF4C24"/>
    <w:rsid w:val="00D03665"/>
    <w:rsid w:val="00D17394"/>
    <w:rsid w:val="00D27B34"/>
    <w:rsid w:val="00D27D7C"/>
    <w:rsid w:val="00D41900"/>
    <w:rsid w:val="00D56DD2"/>
    <w:rsid w:val="00D70C02"/>
    <w:rsid w:val="00D7498E"/>
    <w:rsid w:val="00D755E1"/>
    <w:rsid w:val="00D9001E"/>
    <w:rsid w:val="00D91E3D"/>
    <w:rsid w:val="00DA7BD1"/>
    <w:rsid w:val="00DB07EE"/>
    <w:rsid w:val="00DB59A6"/>
    <w:rsid w:val="00DC07A2"/>
    <w:rsid w:val="00DC4956"/>
    <w:rsid w:val="00DD2F09"/>
    <w:rsid w:val="00DD2FB7"/>
    <w:rsid w:val="00DD6EB9"/>
    <w:rsid w:val="00DD7509"/>
    <w:rsid w:val="00DE2666"/>
    <w:rsid w:val="00DE53B4"/>
    <w:rsid w:val="00DE5D93"/>
    <w:rsid w:val="00E155A4"/>
    <w:rsid w:val="00E1564F"/>
    <w:rsid w:val="00E23430"/>
    <w:rsid w:val="00E36418"/>
    <w:rsid w:val="00E41075"/>
    <w:rsid w:val="00E429C1"/>
    <w:rsid w:val="00E5496A"/>
    <w:rsid w:val="00E605B1"/>
    <w:rsid w:val="00E62C65"/>
    <w:rsid w:val="00E70085"/>
    <w:rsid w:val="00E70AD8"/>
    <w:rsid w:val="00E71C89"/>
    <w:rsid w:val="00E877CC"/>
    <w:rsid w:val="00E91700"/>
    <w:rsid w:val="00EA0A06"/>
    <w:rsid w:val="00EB19EE"/>
    <w:rsid w:val="00EC41C3"/>
    <w:rsid w:val="00EC673A"/>
    <w:rsid w:val="00ED02B3"/>
    <w:rsid w:val="00ED1D03"/>
    <w:rsid w:val="00EE28E0"/>
    <w:rsid w:val="00EE462F"/>
    <w:rsid w:val="00EE5AEE"/>
    <w:rsid w:val="00EF64B1"/>
    <w:rsid w:val="00F01C97"/>
    <w:rsid w:val="00F0293B"/>
    <w:rsid w:val="00F12E98"/>
    <w:rsid w:val="00F14230"/>
    <w:rsid w:val="00F345C1"/>
    <w:rsid w:val="00F36748"/>
    <w:rsid w:val="00F40A79"/>
    <w:rsid w:val="00F429E0"/>
    <w:rsid w:val="00F44513"/>
    <w:rsid w:val="00F44DA1"/>
    <w:rsid w:val="00F74A85"/>
    <w:rsid w:val="00F83B4F"/>
    <w:rsid w:val="00F97938"/>
    <w:rsid w:val="00FA013E"/>
    <w:rsid w:val="00FA19B1"/>
    <w:rsid w:val="00FA25C8"/>
    <w:rsid w:val="00FA7367"/>
    <w:rsid w:val="00FB68F5"/>
    <w:rsid w:val="00FB7D67"/>
    <w:rsid w:val="00FC0590"/>
    <w:rsid w:val="00FC1C69"/>
    <w:rsid w:val="00FE1578"/>
    <w:rsid w:val="00FF1103"/>
    <w:rsid w:val="00FF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6631"/>
  <w15:docId w15:val="{E1C869C7-4BF8-4763-ABC6-3AD94C21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both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sz w:val="28"/>
      <w:u w:val="single"/>
    </w:rPr>
  </w:style>
  <w:style w:type="paragraph" w:styleId="Heading5">
    <w:name w:val="heading 5"/>
    <w:basedOn w:val="Normal"/>
    <w:next w:val="Normal"/>
    <w:qFormat/>
    <w:pPr>
      <w:keepNext/>
      <w:ind w:left="708" w:firstLine="708"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/>
      <w:ind w:left="1920" w:hanging="1920"/>
      <w:jc w:val="both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i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864"/>
      <w:jc w:val="both"/>
    </w:pPr>
    <w:rPr>
      <w:sz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/>
    </w:rPr>
  </w:style>
  <w:style w:type="paragraph" w:styleId="BodyTextIndent2">
    <w:name w:val="Body Text Indent 2"/>
    <w:basedOn w:val="Normal"/>
    <w:pPr>
      <w:ind w:left="1920" w:hanging="1920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ListParagraph">
    <w:name w:val="List Paragraph"/>
    <w:basedOn w:val="Normal"/>
    <w:uiPriority w:val="34"/>
    <w:qFormat/>
    <w:rsid w:val="00A6601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character" w:styleId="Emphasis">
    <w:name w:val="Emphasis"/>
    <w:uiPriority w:val="20"/>
    <w:qFormat/>
    <w:rsid w:val="00172678"/>
    <w:rPr>
      <w:b/>
      <w:bCs/>
      <w:i w:val="0"/>
      <w:iCs w:val="0"/>
    </w:rPr>
  </w:style>
  <w:style w:type="character" w:customStyle="1" w:styleId="PlainTextChar">
    <w:name w:val="Plain Text Char"/>
    <w:link w:val="PlainText"/>
    <w:uiPriority w:val="99"/>
    <w:rsid w:val="00A763DE"/>
    <w:rPr>
      <w:rFonts w:ascii="Courier New" w:hAnsi="Courier New"/>
      <w:lang w:val="es-ES_tradnl"/>
    </w:rPr>
  </w:style>
  <w:style w:type="paragraph" w:customStyle="1" w:styleId="level10">
    <w:name w:val="level1"/>
    <w:basedOn w:val="Normal"/>
    <w:rsid w:val="00A763DE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qFormat/>
    <w:rsid w:val="00A763DE"/>
    <w:rPr>
      <w:b/>
      <w:bCs/>
    </w:rPr>
  </w:style>
  <w:style w:type="table" w:styleId="TableGrid">
    <w:name w:val="Table Grid"/>
    <w:basedOn w:val="TableNormal"/>
    <w:uiPriority w:val="59"/>
    <w:rsid w:val="00A67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 1"/>
    <w:basedOn w:val="Normal"/>
    <w:rsid w:val="00BD3811"/>
    <w:pPr>
      <w:widowControl w:val="0"/>
      <w:numPr>
        <w:numId w:val="12"/>
      </w:numPr>
      <w:autoSpaceDE w:val="0"/>
      <w:autoSpaceDN w:val="0"/>
      <w:adjustRightInd w:val="0"/>
      <w:outlineLvl w:val="0"/>
    </w:pPr>
    <w:rPr>
      <w:szCs w:val="24"/>
      <w:lang w:val="en-US"/>
    </w:rPr>
  </w:style>
  <w:style w:type="paragraph" w:customStyle="1" w:styleId="minorhead">
    <w:name w:val="minor head"/>
    <w:basedOn w:val="Normal"/>
    <w:rsid w:val="00003A20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C41C3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1E460E"/>
    <w:rPr>
      <w:color w:val="954F72"/>
      <w:u w:val="single"/>
    </w:rPr>
  </w:style>
  <w:style w:type="paragraph" w:customStyle="1" w:styleId="msonormal0">
    <w:name w:val="msonormal"/>
    <w:basedOn w:val="Normal"/>
    <w:rsid w:val="001E460E"/>
    <w:pPr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xl63">
    <w:name w:val="xl63"/>
    <w:basedOn w:val="Normal"/>
    <w:rsid w:val="001E460E"/>
    <w:pPr>
      <w:spacing w:before="100" w:beforeAutospacing="1" w:after="100" w:afterAutospacing="1"/>
    </w:pPr>
    <w:rPr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592"/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link w:val="BalloonText"/>
    <w:uiPriority w:val="99"/>
    <w:semiHidden/>
    <w:rsid w:val="000F4592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Templates\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1" ma:contentTypeDescription="Create a new document." ma:contentTypeScope="" ma:versionID="7d3a84603852e88adca0a6f7e96dca05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29d27c8ba908f57408607f6622b25bfd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  <_dlc_DocId xmlns="d16efad5-0601-4cf0-b7c2-89968258c777">VMX3MACP777Z-1324560174-53686</_dlc_DocId>
    <_dlc_DocIdUrl xmlns="d16efad5-0601-4cf0-b7c2-89968258c777">
      <Url>https://icfonline.sharepoint.com/sites/ihd-dhs/archive/_layouts/15/DocIdRedir.aspx?ID=VMX3MACP777Z-1324560174-53686</Url>
      <Description>VMX3MACP777Z-1324560174-53686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347752-7893-4F1C-821E-011D668ED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374DBB-8288-4369-B63F-547B342D40A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a6a9aea-fb0f-4ddd-aff8-712634b7d5fe"/>
    <ds:schemaRef ds:uri="e1dd074b-2514-41bd-b362-dad254a6f081"/>
    <ds:schemaRef ds:uri="d16efad5-0601-4cf0-b7c2-89968258c777"/>
  </ds:schemaRefs>
</ds:datastoreItem>
</file>

<file path=customXml/itemProps3.xml><?xml version="1.0" encoding="utf-8"?>
<ds:datastoreItem xmlns:ds="http://schemas.openxmlformats.org/officeDocument/2006/customXml" ds:itemID="{458AD9BB-6C8B-4930-8F29-0A27B3E5411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9B93CAC-692B-4B70-B472-B5CB4EC7FE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288</TotalTime>
  <Pages>14</Pages>
  <Words>3461</Words>
  <Characters>19730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CIMR34 documentation</vt:lpstr>
    </vt:vector>
  </TitlesOfParts>
  <Manager>Eduardo Barceló</Manager>
  <Company>Thalassa Consulting</Company>
  <LinksUpToDate>false</LinksUpToDate>
  <CharactersWithSpaces>23145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CIMR34 documentation</dc:title>
  <dc:subject>DHSIII Côte d'Ivoire</dc:subject>
  <dc:creator>Victor Canales</dc:creator>
  <cp:keywords>Côte d'Ivoire, 1998, DHSIII</cp:keywords>
  <dc:description/>
  <cp:lastModifiedBy>Wellington, Bridgette</cp:lastModifiedBy>
  <cp:revision>240</cp:revision>
  <cp:lastPrinted>2002-07-24T12:54:00Z</cp:lastPrinted>
  <dcterms:created xsi:type="dcterms:W3CDTF">2023-06-21T12:48:00Z</dcterms:created>
  <dcterms:modified xsi:type="dcterms:W3CDTF">2023-09-14T01:15:00Z</dcterms:modified>
  <cp:category>Macro/DHS survey/ Recode file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0x0101007DFCBC8E624BCE4AB00D89EB3ABE2672</vt:lpwstr>
  </property>
  <property fmtid="{D5CDD505-2E9C-101B-9397-08002B2CF9AE}" pid="4" name="_dlc_DocIdItemGuid">
    <vt:lpwstr>b2222de9-8cdf-4645-a1cf-827de4bd9b36</vt:lpwstr>
  </property>
</Properties>
</file>